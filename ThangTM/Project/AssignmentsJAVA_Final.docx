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F16" w:rsidRDefault="00732C5D" w:rsidP="00732C5D">
      <w:pPr>
        <w:pStyle w:val="Title"/>
        <w:jc w:val="center"/>
      </w:pPr>
      <w:r>
        <w:t>EXERCISES</w:t>
      </w:r>
    </w:p>
    <w:p w:rsidR="00732C5D" w:rsidRDefault="00732C5D">
      <w:pPr>
        <w:pStyle w:val="Heading1"/>
      </w:pPr>
      <w:r>
        <w:t>Session 3</w:t>
      </w:r>
    </w:p>
    <w:p w:rsidR="00771F16" w:rsidRPr="00000920" w:rsidRDefault="00ED4B5A" w:rsidP="00F112DE">
      <w:pPr>
        <w:pStyle w:val="Heading2"/>
      </w:pPr>
      <w:r w:rsidRPr="00000920">
        <w:t>Bài tập 1</w:t>
      </w:r>
    </w:p>
    <w:p w:rsidR="00210177" w:rsidRPr="00755ECA" w:rsidRDefault="001C7E82" w:rsidP="00210177">
      <w:pPr>
        <w:rPr>
          <w:rFonts w:eastAsiaTheme="minorHAnsi"/>
          <w:lang w:eastAsia="en-US"/>
        </w:rPr>
      </w:pPr>
      <w:r w:rsidRPr="00755ECA">
        <w:rPr>
          <w:rFonts w:eastAsiaTheme="minorHAnsi"/>
          <w:lang w:eastAsia="en-US"/>
        </w:rPr>
        <w:t xml:space="preserve">Trong class </w:t>
      </w:r>
      <w:r w:rsidR="00465AEA">
        <w:rPr>
          <w:rFonts w:eastAsiaTheme="minorHAnsi"/>
          <w:b/>
          <w:bCs/>
          <w:lang w:eastAsia="en-US"/>
        </w:rPr>
        <w:t>Sequence</w:t>
      </w:r>
      <w:r w:rsidRPr="00755ECA">
        <w:rPr>
          <w:rFonts w:eastAsiaTheme="minorHAnsi"/>
          <w:lang w:eastAsia="en-US"/>
        </w:rPr>
        <w:t>, viết chương trình t</w:t>
      </w:r>
      <w:r w:rsidR="00466D23" w:rsidRPr="00755ECA">
        <w:rPr>
          <w:rFonts w:eastAsiaTheme="minorHAnsi"/>
          <w:lang w:eastAsia="en-US"/>
        </w:rPr>
        <w:t>rong phương thức main i</w:t>
      </w:r>
      <w:r w:rsidR="00210177" w:rsidRPr="00755ECA">
        <w:rPr>
          <w:rFonts w:eastAsiaTheme="minorHAnsi"/>
          <w:lang w:eastAsia="en-US"/>
        </w:rPr>
        <w:t>n ra các định dạng sau</w:t>
      </w:r>
    </w:p>
    <w:p w:rsidR="000A0F9B" w:rsidRDefault="00210177" w:rsidP="00210177">
      <w:pPr>
        <w:jc w:val="center"/>
      </w:pPr>
      <w:r>
        <w:rPr>
          <w:noProof/>
        </w:rPr>
        <w:drawing>
          <wp:inline distT="0" distB="0" distL="0" distR="0" wp14:anchorId="4C3C55A7" wp14:editId="41AEC5A1">
            <wp:extent cx="2613658"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692" b="13333"/>
                    <a:stretch/>
                  </pic:blipFill>
                  <pic:spPr bwMode="auto">
                    <a:xfrm>
                      <a:off x="0" y="0"/>
                      <a:ext cx="2613887" cy="579171"/>
                    </a:xfrm>
                    <a:prstGeom prst="rect">
                      <a:avLst/>
                    </a:prstGeom>
                    <a:ln>
                      <a:noFill/>
                    </a:ln>
                    <a:extLst>
                      <a:ext uri="{53640926-AAD7-44D8-BBD7-CCE9431645EC}">
                        <a14:shadowObscured xmlns:a14="http://schemas.microsoft.com/office/drawing/2010/main"/>
                      </a:ext>
                    </a:extLst>
                  </pic:spPr>
                </pic:pic>
              </a:graphicData>
            </a:graphic>
          </wp:inline>
        </w:drawing>
      </w:r>
    </w:p>
    <w:p w:rsidR="00210177" w:rsidRPr="00000920" w:rsidRDefault="00210177" w:rsidP="00F112DE">
      <w:pPr>
        <w:pStyle w:val="Heading2"/>
      </w:pPr>
      <w:r w:rsidRPr="00000920">
        <w:t>Bài tập 2</w:t>
      </w:r>
    </w:p>
    <w:p w:rsidR="007956E0" w:rsidRPr="00755ECA" w:rsidRDefault="007956E0" w:rsidP="007956E0">
      <w:pPr>
        <w:rPr>
          <w:rFonts w:eastAsiaTheme="minorHAnsi"/>
          <w:lang w:eastAsia="en-US"/>
        </w:rPr>
      </w:pPr>
      <w:r w:rsidRPr="00755ECA">
        <w:rPr>
          <w:rFonts w:eastAsiaTheme="minorHAnsi"/>
          <w:lang w:eastAsia="en-US"/>
        </w:rPr>
        <w:t xml:space="preserve">Trong class </w:t>
      </w:r>
      <w:r w:rsidR="002D7270" w:rsidRPr="00755ECA">
        <w:rPr>
          <w:rFonts w:eastAsiaTheme="minorHAnsi"/>
          <w:b/>
          <w:bCs/>
          <w:lang w:eastAsia="en-US"/>
        </w:rPr>
        <w:t>AddNumber</w:t>
      </w:r>
      <w:r w:rsidRPr="00755ECA">
        <w:rPr>
          <w:rFonts w:eastAsiaTheme="minorHAnsi"/>
          <w:lang w:eastAsia="en-US"/>
        </w:rPr>
        <w:t xml:space="preserve">, viết chương trình trong phương thức main </w:t>
      </w:r>
      <w:r w:rsidR="00A92F0F">
        <w:rPr>
          <w:rFonts w:eastAsiaTheme="minorHAnsi"/>
          <w:lang w:eastAsia="en-US"/>
        </w:rPr>
        <w:t>thực hiện các bước</w:t>
      </w:r>
      <w:r w:rsidRPr="00755ECA">
        <w:rPr>
          <w:rFonts w:eastAsiaTheme="minorHAnsi"/>
          <w:lang w:eastAsia="en-US"/>
        </w:rPr>
        <w:t xml:space="preserve"> sau</w:t>
      </w:r>
    </w:p>
    <w:p w:rsidR="00210177" w:rsidRDefault="00210177" w:rsidP="00210177">
      <w:pPr>
        <w:pStyle w:val="ListParagraph"/>
        <w:numPr>
          <w:ilvl w:val="0"/>
          <w:numId w:val="28"/>
        </w:numPr>
      </w:pPr>
      <w:r>
        <w:t>Khai báo các biến cục bộ integer num1, num2</w:t>
      </w:r>
    </w:p>
    <w:p w:rsidR="00210177" w:rsidRDefault="00210177" w:rsidP="00210177">
      <w:pPr>
        <w:pStyle w:val="ListParagraph"/>
        <w:numPr>
          <w:ilvl w:val="0"/>
          <w:numId w:val="28"/>
        </w:numPr>
      </w:pPr>
      <w:r>
        <w:t>Gán các giá trị lần lượt 5, 6</w:t>
      </w:r>
    </w:p>
    <w:p w:rsidR="00210177" w:rsidRDefault="00210177" w:rsidP="00210177">
      <w:pPr>
        <w:pStyle w:val="ListParagraph"/>
        <w:numPr>
          <w:ilvl w:val="0"/>
          <w:numId w:val="28"/>
        </w:numPr>
      </w:pPr>
      <w:r>
        <w:t>In ra tổng</w:t>
      </w:r>
      <w:r w:rsidR="004C666D">
        <w:t>, hiệu, tích, thương của</w:t>
      </w:r>
      <w:r>
        <w:t xml:space="preserve"> 2 số đó</w:t>
      </w:r>
    </w:p>
    <w:p w:rsidR="003868CA" w:rsidRPr="00000920" w:rsidRDefault="003868CA" w:rsidP="00F112DE">
      <w:pPr>
        <w:pStyle w:val="Heading2"/>
      </w:pPr>
      <w:r w:rsidRPr="00000920">
        <w:t>Bài tập 2.1</w:t>
      </w:r>
    </w:p>
    <w:p w:rsidR="003868CA" w:rsidRPr="0076432B" w:rsidRDefault="005E4C5E" w:rsidP="003868CA">
      <w:pPr>
        <w:ind w:right="2272"/>
        <w:rPr>
          <w:sz w:val="28"/>
        </w:rPr>
      </w:pPr>
      <w:r>
        <w:rPr>
          <w:sz w:val="28"/>
        </w:rPr>
        <w:t>Xây dựng lớp PrintFormat, với phương thức main để</w:t>
      </w:r>
      <w:r w:rsidR="003868CA" w:rsidRPr="0076432B">
        <w:rPr>
          <w:sz w:val="28"/>
        </w:rPr>
        <w:t xml:space="preserve"> in ra định dạng sau, sử dụng các kiểu định dạng đã học</w:t>
      </w:r>
    </w:p>
    <w:p w:rsidR="003868CA" w:rsidRPr="0076432B" w:rsidRDefault="003868CA" w:rsidP="003868CA">
      <w:pPr>
        <w:ind w:right="2272"/>
        <w:rPr>
          <w:sz w:val="28"/>
        </w:rPr>
      </w:pPr>
      <w:r w:rsidRPr="0076432B">
        <w:rPr>
          <w:noProof/>
          <w:sz w:val="28"/>
        </w:rPr>
        <w:drawing>
          <wp:inline distT="0" distB="0" distL="0" distR="0" wp14:anchorId="0631DC6E" wp14:editId="41E21751">
            <wp:extent cx="4259949" cy="76206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949" cy="762066"/>
                    </a:xfrm>
                    <a:prstGeom prst="rect">
                      <a:avLst/>
                    </a:prstGeom>
                  </pic:spPr>
                </pic:pic>
              </a:graphicData>
            </a:graphic>
          </wp:inline>
        </w:drawing>
      </w:r>
    </w:p>
    <w:p w:rsidR="003868CA" w:rsidRDefault="003868CA" w:rsidP="003868CA"/>
    <w:p w:rsidR="00906671" w:rsidRPr="00000920" w:rsidRDefault="00906671" w:rsidP="00F112DE">
      <w:pPr>
        <w:pStyle w:val="Heading2"/>
      </w:pPr>
      <w:r w:rsidRPr="00000920">
        <w:t>Bài tập 3</w:t>
      </w:r>
    </w:p>
    <w:p w:rsidR="00E22533" w:rsidRPr="00755ECA" w:rsidRDefault="00170D6E" w:rsidP="00E22533">
      <w:pPr>
        <w:rPr>
          <w:rFonts w:eastAsiaTheme="minorHAnsi"/>
          <w:lang w:eastAsia="en-US"/>
        </w:rPr>
      </w:pPr>
      <w:r w:rsidRPr="00755ECA">
        <w:rPr>
          <w:rFonts w:eastAsiaTheme="minorHAnsi"/>
          <w:lang w:eastAsia="en-US"/>
        </w:rPr>
        <w:t xml:space="preserve">Trong class </w:t>
      </w:r>
      <w:r w:rsidRPr="00755ECA">
        <w:rPr>
          <w:rFonts w:eastAsiaTheme="minorHAnsi"/>
          <w:b/>
          <w:bCs/>
          <w:lang w:eastAsia="en-US"/>
        </w:rPr>
        <w:t>CalculateNumber</w:t>
      </w:r>
      <w:r w:rsidRPr="00755ECA">
        <w:rPr>
          <w:rFonts w:eastAsiaTheme="minorHAnsi"/>
          <w:lang w:eastAsia="en-US"/>
        </w:rPr>
        <w:t xml:space="preserve">, viết </w:t>
      </w:r>
      <w:r w:rsidR="00E22533" w:rsidRPr="00755ECA">
        <w:rPr>
          <w:rFonts w:eastAsiaTheme="minorHAnsi"/>
          <w:lang w:eastAsia="en-US"/>
        </w:rPr>
        <w:t xml:space="preserve">chương trình thực hiện các bước sau trong </w:t>
      </w:r>
      <w:r w:rsidR="00950A83" w:rsidRPr="00755ECA">
        <w:rPr>
          <w:rFonts w:eastAsiaTheme="minorHAnsi"/>
          <w:lang w:eastAsia="en-US"/>
        </w:rPr>
        <w:t>phương thức</w:t>
      </w:r>
      <w:r w:rsidR="00E22533" w:rsidRPr="00755ECA">
        <w:rPr>
          <w:rFonts w:eastAsiaTheme="minorHAnsi"/>
          <w:lang w:eastAsia="en-US"/>
        </w:rPr>
        <w:t xml:space="preserve"> main</w:t>
      </w:r>
    </w:p>
    <w:p w:rsidR="00E22533" w:rsidRDefault="00E22533" w:rsidP="00E22533">
      <w:pPr>
        <w:pStyle w:val="ListParagraph"/>
        <w:numPr>
          <w:ilvl w:val="0"/>
          <w:numId w:val="28"/>
        </w:numPr>
      </w:pPr>
      <w:r>
        <w:t xml:space="preserve">Viết chương trình cho nhập </w:t>
      </w:r>
      <w:r w:rsidR="006C6273">
        <w:t>2</w:t>
      </w:r>
      <w:r>
        <w:t xml:space="preserve"> số nguyên từ bàn phím</w:t>
      </w:r>
    </w:p>
    <w:p w:rsidR="00E22533" w:rsidRDefault="00E22533" w:rsidP="00E22533">
      <w:pPr>
        <w:pStyle w:val="ListParagraph"/>
        <w:numPr>
          <w:ilvl w:val="0"/>
          <w:numId w:val="28"/>
        </w:numPr>
      </w:pPr>
      <w:r>
        <w:t>Tính giá trị tổng, hiệu, tích, thương</w:t>
      </w:r>
      <w:r w:rsidR="003969C8">
        <w:t xml:space="preserve"> </w:t>
      </w:r>
      <w:r>
        <w:t>của 2 số nguyên đó</w:t>
      </w:r>
    </w:p>
    <w:p w:rsidR="00AE462C" w:rsidRPr="00000920" w:rsidRDefault="00AE462C" w:rsidP="00F112DE">
      <w:pPr>
        <w:pStyle w:val="Heading2"/>
      </w:pPr>
      <w:r w:rsidRPr="00000920">
        <w:t>Bài tập 2.2</w:t>
      </w:r>
    </w:p>
    <w:p w:rsidR="00AE462C" w:rsidRPr="00AE462C" w:rsidRDefault="00AE462C" w:rsidP="00AE462C">
      <w:pPr>
        <w:ind w:right="2272"/>
        <w:rPr>
          <w:sz w:val="28"/>
        </w:rPr>
      </w:pPr>
      <w:r w:rsidRPr="0076432B">
        <w:rPr>
          <w:sz w:val="28"/>
        </w:rPr>
        <w:t>Viết chương trình cho nhập vào bán kính đường tròn, từ đó tính ra chu vi và diện tích hình tròn. Kết quả lấy 2 chữ số thập phân</w:t>
      </w:r>
    </w:p>
    <w:p w:rsidR="00E77697" w:rsidRPr="00000920" w:rsidRDefault="00E77697" w:rsidP="00F112DE">
      <w:pPr>
        <w:pStyle w:val="Heading2"/>
      </w:pPr>
      <w:r w:rsidRPr="00000920">
        <w:lastRenderedPageBreak/>
        <w:t>Bài tập 4.1</w:t>
      </w:r>
    </w:p>
    <w:p w:rsidR="00E77697" w:rsidRDefault="00E77697" w:rsidP="00E77697">
      <w:pPr>
        <w:rPr>
          <w:rFonts w:eastAsiaTheme="minorHAnsi"/>
          <w:lang w:eastAsia="en-US"/>
        </w:rPr>
      </w:pPr>
      <w:r>
        <w:rPr>
          <w:rFonts w:eastAsiaTheme="minorHAnsi"/>
          <w:lang w:eastAsia="en-US"/>
        </w:rPr>
        <w:t xml:space="preserve">Xây dựng lớp </w:t>
      </w:r>
      <w:r w:rsidRPr="00A54F82">
        <w:rPr>
          <w:rFonts w:eastAsiaTheme="minorHAnsi"/>
          <w:b/>
          <w:lang w:eastAsia="en-US"/>
        </w:rPr>
        <w:t>PrintCharacter</w:t>
      </w:r>
      <w:r>
        <w:rPr>
          <w:rFonts w:eastAsiaTheme="minorHAnsi"/>
          <w:lang w:eastAsia="en-US"/>
        </w:rPr>
        <w:t xml:space="preserve">, ở phương thức main, ta in ra </w:t>
      </w:r>
      <w:r w:rsidR="00CD4ACD">
        <w:rPr>
          <w:rFonts w:eastAsiaTheme="minorHAnsi"/>
          <w:lang w:eastAsia="en-US"/>
        </w:rPr>
        <w:t>ký tự của mã ASCII được nhập vào (mã này số nguyên)</w:t>
      </w:r>
      <w:r>
        <w:rPr>
          <w:rFonts w:eastAsiaTheme="minorHAnsi"/>
          <w:lang w:eastAsia="en-US"/>
        </w:rPr>
        <w:t>. Sử dụng System.out.printf(“%c”, c); c kiểu int</w:t>
      </w:r>
    </w:p>
    <w:p w:rsidR="00287E01" w:rsidRPr="00000920" w:rsidRDefault="00287E01" w:rsidP="00F112DE">
      <w:pPr>
        <w:pStyle w:val="Heading2"/>
      </w:pPr>
      <w:r w:rsidRPr="00000920">
        <w:t>Bài tập 4.2</w:t>
      </w:r>
    </w:p>
    <w:p w:rsidR="00287E01" w:rsidRDefault="00287E01" w:rsidP="00287E01">
      <w:pPr>
        <w:ind w:right="2272"/>
        <w:rPr>
          <w:sz w:val="28"/>
        </w:rPr>
      </w:pPr>
      <w:r w:rsidRPr="0076432B">
        <w:rPr>
          <w:sz w:val="28"/>
        </w:rPr>
        <w:t>Viết chương trình nhập vào ký tự và xuất ra mã ASCII của nó.</w:t>
      </w:r>
    </w:p>
    <w:p w:rsidR="00287E01" w:rsidRPr="00287E01" w:rsidRDefault="00287E01" w:rsidP="00287E01">
      <w:pPr>
        <w:ind w:right="2272"/>
        <w:rPr>
          <w:sz w:val="28"/>
          <w:lang w:val="fr-FR"/>
        </w:rPr>
      </w:pPr>
      <w:r w:rsidRPr="00287E01">
        <w:rPr>
          <w:sz w:val="28"/>
          <w:lang w:val="fr-FR"/>
        </w:rPr>
        <w:t>Ở đây ta có ép kiểu từ kiểu char sang kiểu int.</w:t>
      </w:r>
    </w:p>
    <w:p w:rsidR="00287E01" w:rsidRPr="00287E01" w:rsidRDefault="00287E01" w:rsidP="00287E01">
      <w:pPr>
        <w:ind w:right="2272"/>
        <w:rPr>
          <w:sz w:val="28"/>
          <w:lang w:val="fr-FR"/>
        </w:rPr>
      </w:pPr>
      <w:r>
        <w:rPr>
          <w:sz w:val="28"/>
          <w:lang w:val="fr-FR"/>
        </w:rPr>
        <w:t>Muốn nhập được ký tự, ta sử dụng lệnh sau : c = scanner.next().charAt(0) ;</w:t>
      </w:r>
    </w:p>
    <w:p w:rsidR="002B36E1" w:rsidRPr="00287E01" w:rsidRDefault="002B36E1" w:rsidP="00E77697">
      <w:pPr>
        <w:rPr>
          <w:lang w:val="fr-FR"/>
        </w:rPr>
      </w:pPr>
    </w:p>
    <w:p w:rsidR="00BE52B9" w:rsidRPr="00286C87" w:rsidRDefault="00BE52B9" w:rsidP="00F112DE">
      <w:pPr>
        <w:pStyle w:val="Heading2"/>
      </w:pPr>
      <w:r w:rsidRPr="00286C87">
        <w:t>Bài tập 4</w:t>
      </w:r>
    </w:p>
    <w:p w:rsidR="00BE52B9" w:rsidRPr="005516BE" w:rsidRDefault="00170D6E" w:rsidP="00BE52B9">
      <w:pPr>
        <w:rPr>
          <w:rFonts w:eastAsiaTheme="minorHAnsi"/>
          <w:lang w:val="fr-FR" w:eastAsia="en-US"/>
        </w:rPr>
      </w:pPr>
      <w:r w:rsidRPr="005516BE">
        <w:rPr>
          <w:rFonts w:eastAsiaTheme="minorHAnsi"/>
          <w:lang w:val="fr-FR" w:eastAsia="en-US"/>
        </w:rPr>
        <w:t xml:space="preserve">Trong class </w:t>
      </w:r>
      <w:r w:rsidRPr="005516BE">
        <w:rPr>
          <w:rFonts w:eastAsiaTheme="minorHAnsi"/>
          <w:b/>
          <w:bCs/>
          <w:lang w:val="fr-FR" w:eastAsia="en-US"/>
        </w:rPr>
        <w:t>MaxMin</w:t>
      </w:r>
      <w:r w:rsidRPr="005516BE">
        <w:rPr>
          <w:rFonts w:eastAsiaTheme="minorHAnsi"/>
          <w:lang w:val="fr-FR" w:eastAsia="en-US"/>
        </w:rPr>
        <w:t xml:space="preserve">, viết </w:t>
      </w:r>
      <w:r w:rsidR="00BE52B9" w:rsidRPr="005516BE">
        <w:rPr>
          <w:rFonts w:eastAsiaTheme="minorHAnsi"/>
          <w:lang w:val="fr-FR" w:eastAsia="en-US"/>
        </w:rPr>
        <w:t xml:space="preserve">chương trình thực hiện các bước sau trong </w:t>
      </w:r>
      <w:r w:rsidR="00950A83" w:rsidRPr="005516BE">
        <w:rPr>
          <w:rFonts w:eastAsiaTheme="minorHAnsi"/>
          <w:lang w:val="fr-FR" w:eastAsia="en-US"/>
        </w:rPr>
        <w:t>phương thức</w:t>
      </w:r>
      <w:r w:rsidR="00BE52B9" w:rsidRPr="005516BE">
        <w:rPr>
          <w:rFonts w:eastAsiaTheme="minorHAnsi"/>
          <w:lang w:val="fr-FR" w:eastAsia="en-US"/>
        </w:rPr>
        <w:t xml:space="preserve"> main</w:t>
      </w:r>
    </w:p>
    <w:p w:rsidR="00BE52B9" w:rsidRPr="005516BE" w:rsidRDefault="00BE52B9" w:rsidP="00BE52B9">
      <w:pPr>
        <w:pStyle w:val="ListParagraph"/>
        <w:numPr>
          <w:ilvl w:val="0"/>
          <w:numId w:val="28"/>
        </w:numPr>
        <w:rPr>
          <w:lang w:val="fr-FR"/>
        </w:rPr>
      </w:pPr>
      <w:r w:rsidRPr="005516BE">
        <w:rPr>
          <w:lang w:val="fr-FR"/>
        </w:rPr>
        <w:t>Thông báo nhập vào 3 số nguyên: num1, num2, num3</w:t>
      </w:r>
    </w:p>
    <w:p w:rsidR="00BE52B9" w:rsidRPr="005516BE" w:rsidRDefault="00BE52B9" w:rsidP="00BE52B9">
      <w:pPr>
        <w:pStyle w:val="ListParagraph"/>
        <w:numPr>
          <w:ilvl w:val="0"/>
          <w:numId w:val="28"/>
        </w:numPr>
        <w:rPr>
          <w:lang w:val="fr-FR"/>
        </w:rPr>
      </w:pPr>
      <w:r w:rsidRPr="005516BE">
        <w:rPr>
          <w:lang w:val="fr-FR"/>
        </w:rPr>
        <w:t xml:space="preserve">In ra </w:t>
      </w:r>
      <w:r w:rsidR="00BE1F58">
        <w:rPr>
          <w:lang w:val="fr-FR"/>
        </w:rPr>
        <w:t>số lớn hơn</w:t>
      </w:r>
      <w:r w:rsidRPr="005516BE">
        <w:rPr>
          <w:lang w:val="fr-FR"/>
        </w:rPr>
        <w:t xml:space="preserve"> và </w:t>
      </w:r>
      <w:r w:rsidR="00BE1F58">
        <w:rPr>
          <w:lang w:val="fr-FR"/>
        </w:rPr>
        <w:t>số nhỏ hơn</w:t>
      </w:r>
      <w:r w:rsidRPr="005516BE">
        <w:rPr>
          <w:lang w:val="fr-FR"/>
        </w:rPr>
        <w:t xml:space="preserve"> của 2 số num1 và num2</w:t>
      </w:r>
      <w:r w:rsidR="00541D9E" w:rsidRPr="005516BE">
        <w:rPr>
          <w:lang w:val="fr-FR"/>
        </w:rPr>
        <w:t xml:space="preserve"> sử dụng toán tử 3 ngôi</w:t>
      </w:r>
    </w:p>
    <w:p w:rsidR="00BE52B9" w:rsidRPr="005516BE" w:rsidRDefault="00BE52B9" w:rsidP="00BE52B9">
      <w:pPr>
        <w:pStyle w:val="ListParagraph"/>
        <w:numPr>
          <w:ilvl w:val="0"/>
          <w:numId w:val="28"/>
        </w:numPr>
        <w:rPr>
          <w:lang w:val="fr-FR"/>
        </w:rPr>
      </w:pPr>
      <w:r w:rsidRPr="005516BE">
        <w:rPr>
          <w:lang w:val="fr-FR"/>
        </w:rPr>
        <w:t>In ra trị tuyệt đối của num3</w:t>
      </w:r>
      <w:r w:rsidR="00541D9E" w:rsidRPr="005516BE">
        <w:rPr>
          <w:lang w:val="fr-FR"/>
        </w:rPr>
        <w:t xml:space="preserve"> sử dụng  toán tử 3 ngôi</w:t>
      </w:r>
    </w:p>
    <w:p w:rsidR="009827E0" w:rsidRPr="005516BE" w:rsidRDefault="009827E0" w:rsidP="009827E0">
      <w:pPr>
        <w:rPr>
          <w:lang w:val="fr-FR"/>
        </w:rPr>
      </w:pPr>
    </w:p>
    <w:p w:rsidR="009827E0" w:rsidRPr="005516BE" w:rsidRDefault="009827E0" w:rsidP="009827E0">
      <w:pPr>
        <w:rPr>
          <w:lang w:val="fr-FR"/>
        </w:rPr>
      </w:pPr>
    </w:p>
    <w:p w:rsidR="00B44877" w:rsidRPr="00F112DE" w:rsidRDefault="00B44877" w:rsidP="00F112DE">
      <w:pPr>
        <w:pStyle w:val="Heading2"/>
      </w:pPr>
      <w:r w:rsidRPr="00F112DE">
        <w:t>Bài tập 5</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class UnaryDemo {</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public static void main(String[] args) {</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int result = +1;</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result is now 1</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result is now 0</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result is now 1</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result = -result;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result is now -1</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System.out.println(result);</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boolean success = false;</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false</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System.out.println(success);</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true</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System.out.println(!success);</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w:t>
      </w:r>
    </w:p>
    <w:p w:rsidR="00B44877" w:rsidRPr="00B44877"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US"/>
        </w:rPr>
      </w:pPr>
      <w:r w:rsidRPr="00B44877">
        <w:rPr>
          <w:rFonts w:ascii="Courier New" w:eastAsia="Times New Roman" w:hAnsi="Courier New" w:cs="Courier New"/>
          <w:color w:val="000000"/>
          <w:sz w:val="18"/>
          <w:szCs w:val="18"/>
          <w:lang w:eastAsia="en-US"/>
        </w:rPr>
        <w:lastRenderedPageBreak/>
        <w:t>}</w:t>
      </w:r>
    </w:p>
    <w:p w:rsidR="00B44877" w:rsidRDefault="00B44877" w:rsidP="00B44877"/>
    <w:p w:rsidR="00B44877" w:rsidRPr="00000920" w:rsidRDefault="00B44877" w:rsidP="00F112DE">
      <w:pPr>
        <w:pStyle w:val="Heading2"/>
      </w:pPr>
      <w:r w:rsidRPr="00000920">
        <w:t>Bài tập 6</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class PrePostDemo {</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public static void main(String[] args){</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int i = 3;</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i++;</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prints 4</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System.out.println(i);</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++i;</w:t>
      </w:r>
      <w:r w:rsidRPr="00F112DE">
        <w:rPr>
          <w:rFonts w:ascii="Courier New" w:eastAsia="Times New Roman" w:hAnsi="Courier New" w:cs="Courier New"/>
          <w:strike/>
          <w:color w:val="000000"/>
          <w:sz w:val="18"/>
          <w:szCs w:val="18"/>
          <w:lang w:eastAsia="en-US"/>
        </w:rPr>
        <w:tab/>
      </w:r>
      <w:r w:rsidRPr="00F112DE">
        <w:rPr>
          <w:rFonts w:ascii="Courier New" w:eastAsia="Times New Roman" w:hAnsi="Courier New" w:cs="Courier New"/>
          <w:strike/>
          <w:color w:val="000000"/>
          <w:sz w:val="18"/>
          <w:szCs w:val="18"/>
          <w:lang w:eastAsia="en-US"/>
        </w:rPr>
        <w:tab/>
      </w:r>
      <w:r w:rsidRPr="00F112DE">
        <w:rPr>
          <w:rFonts w:ascii="Courier New" w:eastAsia="Times New Roman" w:hAnsi="Courier New" w:cs="Courier New"/>
          <w:strike/>
          <w:color w:val="000000"/>
          <w:sz w:val="18"/>
          <w:szCs w:val="18"/>
          <w:lang w:eastAsia="en-US"/>
        </w:rPr>
        <w:tab/>
        <w:t xml:space="preserve">   </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prints 5</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System.out.println(i);</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prints 6</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System.out.println(++i);</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prints 6</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System.out.println(i++);</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 prints 7</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System.out.println(i);</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 xml:space="preserve">    }</w:t>
      </w:r>
    </w:p>
    <w:p w:rsidR="00B44877" w:rsidRPr="00F112DE" w:rsidRDefault="00B44877" w:rsidP="00B4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18"/>
          <w:szCs w:val="18"/>
          <w:lang w:eastAsia="en-US"/>
        </w:rPr>
      </w:pPr>
      <w:r w:rsidRPr="00F112DE">
        <w:rPr>
          <w:rFonts w:ascii="Courier New" w:eastAsia="Times New Roman" w:hAnsi="Courier New" w:cs="Courier New"/>
          <w:strike/>
          <w:color w:val="000000"/>
          <w:sz w:val="18"/>
          <w:szCs w:val="18"/>
          <w:lang w:eastAsia="en-US"/>
        </w:rPr>
        <w:t>}</w:t>
      </w:r>
    </w:p>
    <w:p w:rsidR="00B44877" w:rsidRPr="00B44877" w:rsidRDefault="00B44877" w:rsidP="00B44877"/>
    <w:p w:rsidR="00BE52B9" w:rsidRDefault="00BE52B9" w:rsidP="00BE52B9"/>
    <w:p w:rsidR="00311D90" w:rsidRDefault="00311D90" w:rsidP="00BE52B9"/>
    <w:p w:rsidR="00EC5C3C" w:rsidRDefault="00311D90" w:rsidP="00732C5D">
      <w:pPr>
        <w:pStyle w:val="Heading1"/>
      </w:pPr>
      <w:r>
        <w:t>Session 4</w:t>
      </w:r>
    </w:p>
    <w:p w:rsidR="006A4CAF" w:rsidRDefault="006A4CAF" w:rsidP="006A4CAF"/>
    <w:p w:rsidR="006A4CAF" w:rsidRPr="00000920" w:rsidRDefault="006A4CAF" w:rsidP="00F112DE">
      <w:pPr>
        <w:pStyle w:val="Heading2"/>
      </w:pPr>
      <w:r w:rsidRPr="00000920">
        <w:t>Bài tập 1.4</w:t>
      </w:r>
    </w:p>
    <w:p w:rsidR="006A4CAF" w:rsidRPr="0076432B" w:rsidRDefault="006A4CAF" w:rsidP="006A4CAF">
      <w:pPr>
        <w:ind w:right="2272"/>
        <w:rPr>
          <w:sz w:val="28"/>
        </w:rPr>
      </w:pPr>
      <w:r w:rsidRPr="0076432B">
        <w:rPr>
          <w:sz w:val="28"/>
        </w:rPr>
        <w:t>Viết chương trình cho người dùng nhập vào 1 ký tự. Nếu người dùng nhập vào ký tự ‘A’ hoặc ‘a’ thì in ra bạn đã nhập vào ký tự ‘A’ hoặc ‘a’.</w:t>
      </w:r>
    </w:p>
    <w:p w:rsidR="006A4CAF" w:rsidRPr="00000920" w:rsidRDefault="006A4CAF" w:rsidP="00F112DE">
      <w:pPr>
        <w:pStyle w:val="Heading2"/>
      </w:pPr>
      <w:r w:rsidRPr="00000920">
        <w:t>Bài tập 1.3</w:t>
      </w:r>
    </w:p>
    <w:p w:rsidR="006A4CAF" w:rsidRPr="0076432B" w:rsidRDefault="006A4CAF" w:rsidP="006A4CAF">
      <w:pPr>
        <w:ind w:right="2272"/>
        <w:rPr>
          <w:sz w:val="28"/>
        </w:rPr>
      </w:pPr>
      <w:r w:rsidRPr="0076432B">
        <w:rPr>
          <w:sz w:val="28"/>
        </w:rPr>
        <w:t>Viết chương trình cho người dùng nhập vào 1 số nguyên. Nếu số nguyên đó chẵn thì in ra “So nhap vao la so chan”, sử dụng toán tử % để xét chia hết cho 2.</w:t>
      </w:r>
    </w:p>
    <w:p w:rsidR="006A4CAF" w:rsidRPr="00000920" w:rsidRDefault="006A4CAF" w:rsidP="00F112DE">
      <w:pPr>
        <w:pStyle w:val="Heading2"/>
      </w:pPr>
      <w:r w:rsidRPr="00000920">
        <w:t>Bài tập 1.2</w:t>
      </w:r>
    </w:p>
    <w:p w:rsidR="006A4CAF" w:rsidRPr="0076432B" w:rsidRDefault="006A4CAF" w:rsidP="006A4CAF">
      <w:pPr>
        <w:pBdr>
          <w:bottom w:val="double" w:sz="6" w:space="1" w:color="auto"/>
        </w:pBdr>
        <w:ind w:right="2272"/>
        <w:rPr>
          <w:rFonts w:ascii="Helvetica" w:eastAsia="Times New Roman" w:hAnsi="Helvetica" w:cs="Helvetica"/>
          <w:color w:val="1D1D1D"/>
          <w:sz w:val="27"/>
          <w:szCs w:val="21"/>
          <w:lang w:eastAsia="en-US"/>
        </w:rPr>
      </w:pPr>
      <w:r w:rsidRPr="0076432B">
        <w:rPr>
          <w:rFonts w:ascii="Helvetica" w:eastAsia="Times New Roman" w:hAnsi="Helvetica" w:cs="Helvetica"/>
          <w:color w:val="1D1D1D"/>
          <w:sz w:val="27"/>
          <w:szCs w:val="21"/>
          <w:lang w:eastAsia="en-US"/>
        </w:rPr>
        <w:t>Viết chương trình tìm số lớn nhất trong 3 số thực a, b và c được nhập vào. Hướng dẫn: ban đầu gán max = a; sau đó xét các điều kiện b&gt;=max, c&gt;=max hay không</w:t>
      </w:r>
      <w:r>
        <w:rPr>
          <w:rFonts w:ascii="Helvetica" w:eastAsia="Times New Roman" w:hAnsi="Helvetica" w:cs="Helvetica"/>
          <w:color w:val="1D1D1D"/>
          <w:sz w:val="27"/>
          <w:szCs w:val="21"/>
          <w:lang w:eastAsia="en-US"/>
        </w:rPr>
        <w:t>, sau đó gán max tương ứng</w:t>
      </w:r>
      <w:r w:rsidRPr="0076432B">
        <w:rPr>
          <w:rFonts w:ascii="Helvetica" w:eastAsia="Times New Roman" w:hAnsi="Helvetica" w:cs="Helvetica"/>
          <w:color w:val="1D1D1D"/>
          <w:sz w:val="27"/>
          <w:szCs w:val="21"/>
          <w:lang w:eastAsia="en-US"/>
        </w:rPr>
        <w:t>?</w:t>
      </w:r>
    </w:p>
    <w:p w:rsidR="006A4CAF" w:rsidRDefault="006A4CAF" w:rsidP="006A4CAF"/>
    <w:p w:rsidR="006A4CAF" w:rsidRPr="006A4CAF" w:rsidRDefault="006A4CAF" w:rsidP="006A4CAF"/>
    <w:p w:rsidR="008C0101" w:rsidRPr="00000920" w:rsidRDefault="008C0101" w:rsidP="00F112DE">
      <w:pPr>
        <w:pStyle w:val="Heading2"/>
      </w:pPr>
      <w:r w:rsidRPr="00000920">
        <w:t>Bài tập 1</w:t>
      </w:r>
      <w:r w:rsidR="00FB097C" w:rsidRPr="00000920">
        <w:t xml:space="preserve"> (if else)</w:t>
      </w:r>
    </w:p>
    <w:p w:rsidR="008C0101" w:rsidRPr="00755ECA" w:rsidRDefault="00514D39" w:rsidP="008C0101">
      <w:pPr>
        <w:rPr>
          <w:rFonts w:eastAsiaTheme="minorHAnsi"/>
          <w:lang w:eastAsia="en-US"/>
        </w:rPr>
      </w:pPr>
      <w:r w:rsidRPr="00755ECA">
        <w:rPr>
          <w:rFonts w:eastAsiaTheme="minorHAnsi"/>
          <w:lang w:eastAsia="en-US"/>
        </w:rPr>
        <w:t xml:space="preserve">Trong class </w:t>
      </w:r>
      <w:r w:rsidRPr="00755ECA">
        <w:rPr>
          <w:rFonts w:eastAsiaTheme="minorHAnsi"/>
          <w:b/>
          <w:bCs/>
          <w:lang w:eastAsia="en-US"/>
        </w:rPr>
        <w:t>CheckScore</w:t>
      </w:r>
      <w:r w:rsidRPr="00755ECA">
        <w:rPr>
          <w:rFonts w:eastAsiaTheme="minorHAnsi"/>
          <w:lang w:eastAsia="en-US"/>
        </w:rPr>
        <w:t>, viết</w:t>
      </w:r>
      <w:r w:rsidR="008C0101" w:rsidRPr="00755ECA">
        <w:rPr>
          <w:rFonts w:eastAsiaTheme="minorHAnsi"/>
          <w:lang w:eastAsia="en-US"/>
        </w:rPr>
        <w:t xml:space="preserve"> chương trình thực hiện trong </w:t>
      </w:r>
      <w:r w:rsidR="00950A83" w:rsidRPr="00755ECA">
        <w:rPr>
          <w:rFonts w:eastAsiaTheme="minorHAnsi"/>
          <w:lang w:eastAsia="en-US"/>
        </w:rPr>
        <w:t>phương thức</w:t>
      </w:r>
      <w:r w:rsidR="008C0101" w:rsidRPr="00755ECA">
        <w:rPr>
          <w:rFonts w:eastAsiaTheme="minorHAnsi"/>
          <w:lang w:eastAsia="en-US"/>
        </w:rPr>
        <w:t xml:space="preserve"> main các bước sau:</w:t>
      </w:r>
    </w:p>
    <w:p w:rsidR="008C0101" w:rsidRDefault="008C0101" w:rsidP="008C0101">
      <w:pPr>
        <w:pStyle w:val="ListParagraph"/>
        <w:numPr>
          <w:ilvl w:val="0"/>
          <w:numId w:val="28"/>
        </w:numPr>
      </w:pPr>
      <w:r>
        <w:t>Thông báo nhập vào điểm số 1 sinh viên</w:t>
      </w:r>
    </w:p>
    <w:p w:rsidR="008C0101" w:rsidRDefault="008C0101" w:rsidP="00FB4BD6">
      <w:pPr>
        <w:pStyle w:val="ListParagraph"/>
        <w:numPr>
          <w:ilvl w:val="0"/>
          <w:numId w:val="28"/>
        </w:numPr>
      </w:pPr>
      <w:r>
        <w:t>Nếu điểm số &gt;= 10 in ra PASS, không thì in FAIL</w:t>
      </w:r>
    </w:p>
    <w:p w:rsidR="00022FF9" w:rsidRPr="00000920" w:rsidRDefault="00022FF9" w:rsidP="00F112DE">
      <w:pPr>
        <w:pStyle w:val="Heading2"/>
      </w:pPr>
      <w:r w:rsidRPr="00000920">
        <w:t>Bài tập 1.1 (if else)</w:t>
      </w:r>
    </w:p>
    <w:p w:rsidR="00022FF9" w:rsidRPr="00022FF9" w:rsidRDefault="00022FF9" w:rsidP="00022FF9">
      <w:pPr>
        <w:rPr>
          <w:rFonts w:eastAsiaTheme="minorHAnsi"/>
          <w:lang w:eastAsia="en-US"/>
        </w:rPr>
      </w:pPr>
      <w:r w:rsidRPr="00022FF9">
        <w:rPr>
          <w:rFonts w:eastAsiaTheme="minorHAnsi"/>
          <w:lang w:eastAsia="en-US"/>
        </w:rPr>
        <w:t>Write Java program to allow the user to input his/her age. Then the program will show if the person is eligible to vote. A person who is eligible to vote must be older than or equal to 18 years old.</w:t>
      </w:r>
    </w:p>
    <w:p w:rsidR="00FB4BD6" w:rsidRPr="00000920" w:rsidRDefault="00FB4BD6" w:rsidP="00F112DE">
      <w:pPr>
        <w:pStyle w:val="Heading2"/>
      </w:pPr>
      <w:r w:rsidRPr="00000920">
        <w:t xml:space="preserve">Bài tập </w:t>
      </w:r>
      <w:r w:rsidR="00F36A6C" w:rsidRPr="00000920">
        <w:t>2</w:t>
      </w:r>
      <w:r w:rsidR="0079200B" w:rsidRPr="00000920">
        <w:t xml:space="preserve"> (if else)</w:t>
      </w:r>
    </w:p>
    <w:p w:rsidR="00311D90" w:rsidRPr="00755ECA" w:rsidRDefault="0025516A" w:rsidP="00BE52B9">
      <w:pPr>
        <w:rPr>
          <w:rFonts w:eastAsiaTheme="minorHAnsi"/>
          <w:lang w:eastAsia="en-US"/>
        </w:rPr>
      </w:pPr>
      <w:r w:rsidRPr="00755ECA">
        <w:rPr>
          <w:rFonts w:eastAsiaTheme="minorHAnsi"/>
          <w:lang w:eastAsia="en-US"/>
        </w:rPr>
        <w:t xml:space="preserve">Trong class </w:t>
      </w:r>
      <w:r w:rsidR="00514D39" w:rsidRPr="00755ECA">
        <w:rPr>
          <w:rFonts w:eastAsiaTheme="minorHAnsi"/>
          <w:b/>
          <w:bCs/>
          <w:lang w:eastAsia="en-US"/>
        </w:rPr>
        <w:t>CheckEvenOdd</w:t>
      </w:r>
      <w:r w:rsidRPr="00755ECA">
        <w:rPr>
          <w:rFonts w:eastAsiaTheme="minorHAnsi"/>
          <w:lang w:eastAsia="en-US"/>
        </w:rPr>
        <w:t>, v</w:t>
      </w:r>
      <w:r w:rsidR="00FB4BD6" w:rsidRPr="00755ECA">
        <w:rPr>
          <w:rFonts w:eastAsiaTheme="minorHAnsi"/>
          <w:lang w:eastAsia="en-US"/>
        </w:rPr>
        <w:t xml:space="preserve">iết chương trình thực hiện trong </w:t>
      </w:r>
      <w:r w:rsidR="00950A83" w:rsidRPr="00755ECA">
        <w:rPr>
          <w:rFonts w:eastAsiaTheme="minorHAnsi"/>
          <w:lang w:eastAsia="en-US"/>
        </w:rPr>
        <w:t>phương thức</w:t>
      </w:r>
      <w:r w:rsidR="00FB4BD6" w:rsidRPr="00755ECA">
        <w:rPr>
          <w:rFonts w:eastAsiaTheme="minorHAnsi"/>
          <w:lang w:eastAsia="en-US"/>
        </w:rPr>
        <w:t xml:space="preserve"> main các bước sau:</w:t>
      </w:r>
    </w:p>
    <w:p w:rsidR="00FB4BD6" w:rsidRDefault="00FB4BD6" w:rsidP="00FB4BD6">
      <w:pPr>
        <w:pStyle w:val="ListParagraph"/>
        <w:numPr>
          <w:ilvl w:val="0"/>
          <w:numId w:val="28"/>
        </w:numPr>
      </w:pPr>
      <w:r>
        <w:t>Thông báo nhập vào 1 số nguyên</w:t>
      </w:r>
    </w:p>
    <w:p w:rsidR="00FB4BD6" w:rsidRDefault="00FB4BD6" w:rsidP="00FB4BD6">
      <w:pPr>
        <w:pStyle w:val="ListParagraph"/>
        <w:numPr>
          <w:ilvl w:val="0"/>
          <w:numId w:val="28"/>
        </w:numPr>
      </w:pPr>
      <w:r>
        <w:t>Xuất ra kết quả số đó là số chẵn hay lẻ</w:t>
      </w:r>
    </w:p>
    <w:p w:rsidR="00236B01" w:rsidRDefault="00236B01" w:rsidP="00236B01"/>
    <w:p w:rsidR="00236B01" w:rsidRDefault="00236B01" w:rsidP="00236B01">
      <w:pPr>
        <w:pBdr>
          <w:bottom w:val="double" w:sz="6" w:space="1" w:color="auto"/>
        </w:pBdr>
      </w:pPr>
    </w:p>
    <w:p w:rsidR="00B8483B" w:rsidRPr="00000920" w:rsidRDefault="00B8483B" w:rsidP="00F112DE">
      <w:pPr>
        <w:pStyle w:val="Heading2"/>
      </w:pPr>
      <w:r w:rsidRPr="00000920">
        <w:t>Bài tập 2.1 (nested if)</w:t>
      </w:r>
    </w:p>
    <w:p w:rsidR="00236B01" w:rsidRDefault="00A162B8" w:rsidP="00236B01">
      <w:r>
        <w:t>G</w:t>
      </w:r>
      <w:r w:rsidR="00B8483B">
        <w:t>iải phương trình bậc 1.</w:t>
      </w:r>
    </w:p>
    <w:p w:rsidR="00C97DF6" w:rsidRDefault="00C97DF6" w:rsidP="00236B01">
      <w:pPr>
        <w:pBdr>
          <w:bottom w:val="double" w:sz="6" w:space="1" w:color="auto"/>
        </w:pBdr>
      </w:pPr>
    </w:p>
    <w:p w:rsidR="00C97DF6" w:rsidRDefault="00C97DF6" w:rsidP="00236B01"/>
    <w:p w:rsidR="0068602C" w:rsidRPr="00000920" w:rsidRDefault="0068602C" w:rsidP="00F112DE">
      <w:pPr>
        <w:pStyle w:val="Heading2"/>
      </w:pPr>
      <w:r w:rsidRPr="00000920">
        <w:t xml:space="preserve">Bài tập </w:t>
      </w:r>
      <w:r w:rsidR="00F36A6C" w:rsidRPr="00000920">
        <w:t>3</w:t>
      </w:r>
      <w:r w:rsidR="00145459" w:rsidRPr="00000920">
        <w:t xml:space="preserve"> (if-else-if)</w:t>
      </w:r>
    </w:p>
    <w:p w:rsidR="0068602C" w:rsidRPr="00755ECA" w:rsidRDefault="0025516A" w:rsidP="0068602C">
      <w:pPr>
        <w:rPr>
          <w:rFonts w:eastAsiaTheme="minorHAnsi"/>
          <w:lang w:eastAsia="en-US"/>
        </w:rPr>
      </w:pPr>
      <w:r w:rsidRPr="00755ECA">
        <w:rPr>
          <w:rFonts w:eastAsiaTheme="minorHAnsi"/>
          <w:lang w:eastAsia="en-US"/>
        </w:rPr>
        <w:t xml:space="preserve">Trong class </w:t>
      </w:r>
      <w:r w:rsidRPr="00755ECA">
        <w:rPr>
          <w:rFonts w:eastAsiaTheme="minorHAnsi"/>
          <w:b/>
          <w:bCs/>
          <w:lang w:eastAsia="en-US"/>
        </w:rPr>
        <w:t>ScoreLevel</w:t>
      </w:r>
      <w:r w:rsidRPr="00755ECA">
        <w:rPr>
          <w:rFonts w:eastAsiaTheme="minorHAnsi"/>
          <w:lang w:eastAsia="en-US"/>
        </w:rPr>
        <w:t>, v</w:t>
      </w:r>
      <w:r w:rsidR="0068602C" w:rsidRPr="00755ECA">
        <w:rPr>
          <w:rFonts w:eastAsiaTheme="minorHAnsi"/>
          <w:lang w:eastAsia="en-US"/>
        </w:rPr>
        <w:t xml:space="preserve">iết chương trình thực hiện trong </w:t>
      </w:r>
      <w:r w:rsidR="00950A83" w:rsidRPr="00755ECA">
        <w:rPr>
          <w:rFonts w:eastAsiaTheme="minorHAnsi"/>
          <w:lang w:eastAsia="en-US"/>
        </w:rPr>
        <w:t>phương thức</w:t>
      </w:r>
      <w:r w:rsidR="0068602C" w:rsidRPr="00755ECA">
        <w:rPr>
          <w:rFonts w:eastAsiaTheme="minorHAnsi"/>
          <w:lang w:eastAsia="en-US"/>
        </w:rPr>
        <w:t xml:space="preserve"> main các bước sau:</w:t>
      </w:r>
    </w:p>
    <w:p w:rsidR="0068602C" w:rsidRDefault="0068602C" w:rsidP="0068602C">
      <w:pPr>
        <w:pStyle w:val="ListParagraph"/>
        <w:numPr>
          <w:ilvl w:val="0"/>
          <w:numId w:val="28"/>
        </w:numPr>
      </w:pPr>
      <w:r>
        <w:t>Thông báo nhập vào điểm số sinh viên vào biến score</w:t>
      </w:r>
    </w:p>
    <w:p w:rsidR="00210177" w:rsidRPr="000E273E" w:rsidRDefault="0068602C" w:rsidP="0068602C">
      <w:pPr>
        <w:pStyle w:val="ListParagraph"/>
        <w:numPr>
          <w:ilvl w:val="0"/>
          <w:numId w:val="28"/>
        </w:numPr>
      </w:pPr>
      <w:r w:rsidRPr="00E92A49">
        <w:t>Nếu điểm số &lt;10, in ra “FAIL”, 10&lt;=score&lt;15, in ra “</w:t>
      </w:r>
      <w:r w:rsidR="001A0486" w:rsidRPr="00E92A49">
        <w:t>C</w:t>
      </w:r>
      <w:r w:rsidRPr="00E92A49">
        <w:t>”, 15&lt;=score&lt;18 in ra “</w:t>
      </w:r>
      <w:r w:rsidR="001A0486" w:rsidRPr="00E92A49">
        <w:t>B</w:t>
      </w:r>
      <w:r w:rsidRPr="00E92A49">
        <w:t>”, 18&lt;=score&lt;=20: “</w:t>
      </w:r>
      <w:r w:rsidR="001A0486" w:rsidRPr="00E92A49">
        <w:t>A</w:t>
      </w:r>
      <w:r w:rsidRPr="00E92A49">
        <w:t>”</w:t>
      </w:r>
    </w:p>
    <w:p w:rsidR="000E273E" w:rsidRDefault="000E273E" w:rsidP="00E92A49">
      <w:pPr>
        <w:rPr>
          <w:i/>
        </w:rPr>
      </w:pPr>
      <w:r w:rsidRPr="00E92A49">
        <w:rPr>
          <w:i/>
        </w:rPr>
        <w:t>(Gợi ý: - sử dụng cấu trúc if-else-if)</w:t>
      </w:r>
    </w:p>
    <w:p w:rsidR="00B90C35" w:rsidRPr="00000920" w:rsidRDefault="00B90C35" w:rsidP="00F112DE">
      <w:pPr>
        <w:pStyle w:val="Heading2"/>
      </w:pPr>
      <w:r w:rsidRPr="00000920">
        <w:t>Bài tập 3.1</w:t>
      </w:r>
    </w:p>
    <w:p w:rsidR="00B90C35" w:rsidRPr="0076432B" w:rsidRDefault="00B90C35" w:rsidP="00B90C35">
      <w:pPr>
        <w:ind w:right="2272"/>
        <w:rPr>
          <w:sz w:val="28"/>
        </w:rPr>
      </w:pPr>
      <w:r w:rsidRPr="0076432B">
        <w:rPr>
          <w:sz w:val="28"/>
        </w:rPr>
        <w:t>Viết chương trình nhập vào 1 số, kiểm tra số nhập vào có là số âm, số dương hay bằng 0, sử dụng if-else-if để xét dần từng trường hợp.</w:t>
      </w:r>
    </w:p>
    <w:p w:rsidR="00B90C35" w:rsidRPr="00000920" w:rsidRDefault="00B90C35" w:rsidP="00F112DE">
      <w:pPr>
        <w:pStyle w:val="Heading2"/>
      </w:pPr>
      <w:r w:rsidRPr="00000920">
        <w:t>Bài tập 3.2</w:t>
      </w:r>
    </w:p>
    <w:p w:rsidR="00B90C35" w:rsidRPr="0076432B" w:rsidRDefault="00B90C35" w:rsidP="00B90C35">
      <w:pPr>
        <w:ind w:right="2272"/>
        <w:rPr>
          <w:sz w:val="28"/>
        </w:rPr>
      </w:pPr>
      <w:r w:rsidRPr="0076432B">
        <w:rPr>
          <w:sz w:val="28"/>
        </w:rPr>
        <w:t>Thông báo nhập vào 1 điểm số.</w:t>
      </w:r>
    </w:p>
    <w:p w:rsidR="00B90C35" w:rsidRPr="0076432B" w:rsidRDefault="00B90C35" w:rsidP="00B90C35">
      <w:pPr>
        <w:ind w:right="2272"/>
        <w:rPr>
          <w:sz w:val="28"/>
        </w:rPr>
      </w:pPr>
      <w:r w:rsidRPr="0076432B">
        <w:rPr>
          <w:sz w:val="28"/>
        </w:rPr>
        <w:lastRenderedPageBreak/>
        <w:t>Sử dụng if-else-if để xét:</w:t>
      </w:r>
    </w:p>
    <w:p w:rsidR="00B90C35" w:rsidRPr="0076432B" w:rsidRDefault="00B90C35" w:rsidP="00B90C35">
      <w:pPr>
        <w:pStyle w:val="ListParagraph"/>
        <w:numPr>
          <w:ilvl w:val="0"/>
          <w:numId w:val="33"/>
        </w:numPr>
        <w:ind w:right="2272"/>
        <w:rPr>
          <w:sz w:val="28"/>
        </w:rPr>
      </w:pPr>
      <w:r w:rsidRPr="0076432B">
        <w:rPr>
          <w:sz w:val="28"/>
        </w:rPr>
        <w:t>Nếu điểm số &gt;=9, in ra “XUAT SAC”</w:t>
      </w:r>
    </w:p>
    <w:p w:rsidR="00B90C35" w:rsidRPr="0076432B" w:rsidRDefault="00B90C35" w:rsidP="00B90C35">
      <w:pPr>
        <w:pStyle w:val="ListParagraph"/>
        <w:numPr>
          <w:ilvl w:val="0"/>
          <w:numId w:val="33"/>
        </w:numPr>
        <w:ind w:right="2272"/>
        <w:rPr>
          <w:sz w:val="28"/>
        </w:rPr>
      </w:pPr>
      <w:r w:rsidRPr="0076432B">
        <w:rPr>
          <w:sz w:val="28"/>
        </w:rPr>
        <w:t>Nếu điểm số &gt;=8, (&lt;9), in ra “GIOI”</w:t>
      </w:r>
    </w:p>
    <w:p w:rsidR="00B90C35" w:rsidRPr="0076432B" w:rsidRDefault="00B90C35" w:rsidP="00B90C35">
      <w:pPr>
        <w:pStyle w:val="ListParagraph"/>
        <w:numPr>
          <w:ilvl w:val="0"/>
          <w:numId w:val="33"/>
        </w:numPr>
        <w:ind w:right="2272"/>
        <w:rPr>
          <w:sz w:val="28"/>
        </w:rPr>
      </w:pPr>
      <w:r w:rsidRPr="0076432B">
        <w:rPr>
          <w:sz w:val="28"/>
        </w:rPr>
        <w:t>Nếu điểm số &gt;=6.5, in ra “KHA”</w:t>
      </w:r>
    </w:p>
    <w:p w:rsidR="00B90C35" w:rsidRPr="0076432B" w:rsidRDefault="00B90C35" w:rsidP="00B90C35">
      <w:pPr>
        <w:pStyle w:val="ListParagraph"/>
        <w:numPr>
          <w:ilvl w:val="0"/>
          <w:numId w:val="33"/>
        </w:numPr>
        <w:ind w:right="2272"/>
        <w:rPr>
          <w:sz w:val="28"/>
        </w:rPr>
      </w:pPr>
      <w:r w:rsidRPr="0076432B">
        <w:rPr>
          <w:sz w:val="28"/>
        </w:rPr>
        <w:t>Nếu điểm số &gt;=5, in ra “TRUNG BINH”</w:t>
      </w:r>
    </w:p>
    <w:p w:rsidR="00B90C35" w:rsidRPr="0076432B" w:rsidRDefault="00B90C35" w:rsidP="00B90C35">
      <w:pPr>
        <w:ind w:right="2272"/>
        <w:rPr>
          <w:sz w:val="28"/>
        </w:rPr>
      </w:pPr>
      <w:r w:rsidRPr="0076432B">
        <w:rPr>
          <w:sz w:val="28"/>
        </w:rPr>
        <w:t>Còn lại, in ra “YEU”</w:t>
      </w:r>
    </w:p>
    <w:p w:rsidR="00B90C35" w:rsidRPr="00000920" w:rsidRDefault="00B90C35" w:rsidP="00F112DE">
      <w:pPr>
        <w:pStyle w:val="Heading2"/>
      </w:pPr>
      <w:r w:rsidRPr="00000920">
        <w:t>Bài tập 3.3</w:t>
      </w:r>
    </w:p>
    <w:p w:rsidR="00B90C35" w:rsidRPr="0076432B" w:rsidRDefault="00B90C35" w:rsidP="00B90C35">
      <w:pPr>
        <w:ind w:right="2272"/>
        <w:rPr>
          <w:b/>
          <w:sz w:val="28"/>
        </w:rPr>
      </w:pPr>
      <w:r w:rsidRPr="00675B5B">
        <w:rPr>
          <w:sz w:val="28"/>
          <w:u w:val="single"/>
        </w:rPr>
        <w:t>Viết chương</w:t>
      </w:r>
      <w:r w:rsidRPr="0076432B">
        <w:rPr>
          <w:sz w:val="28"/>
        </w:rPr>
        <w:t xml:space="preserve"> trình tính lương của nhân viên dựa vào thâm niên công tác (TNCT) như sau: </w:t>
      </w:r>
      <w:r w:rsidRPr="0076432B">
        <w:rPr>
          <w:b/>
          <w:sz w:val="28"/>
        </w:rPr>
        <w:t xml:space="preserve">Lương = hệ số*lương cơ bản, </w:t>
      </w:r>
      <w:r w:rsidRPr="0076432B">
        <w:rPr>
          <w:sz w:val="28"/>
        </w:rPr>
        <w:t xml:space="preserve">trong đó </w:t>
      </w:r>
      <w:r w:rsidRPr="0076432B">
        <w:rPr>
          <w:b/>
          <w:sz w:val="28"/>
        </w:rPr>
        <w:t>lương cơ bản = 650000 đ.</w:t>
      </w:r>
    </w:p>
    <w:p w:rsidR="00B90C35" w:rsidRPr="0076432B" w:rsidRDefault="00B90C35" w:rsidP="00B90C35">
      <w:pPr>
        <w:ind w:right="2272"/>
        <w:rPr>
          <w:sz w:val="28"/>
        </w:rPr>
      </w:pPr>
      <w:r w:rsidRPr="0076432B">
        <w:rPr>
          <w:sz w:val="28"/>
        </w:rPr>
        <w:t>Nếu TNCT&lt;12 tháng: hệ số = 1.92;</w:t>
      </w:r>
    </w:p>
    <w:p w:rsidR="00B90C35" w:rsidRPr="0076432B" w:rsidRDefault="00B90C35" w:rsidP="00B90C35">
      <w:pPr>
        <w:ind w:right="2272"/>
        <w:rPr>
          <w:sz w:val="28"/>
        </w:rPr>
      </w:pPr>
      <w:r w:rsidRPr="0076432B">
        <w:rPr>
          <w:sz w:val="28"/>
        </w:rPr>
        <w:t>Nếu 12 &lt;= TNCT &lt; 36 tháng: hệ số  = 2.34;</w:t>
      </w:r>
    </w:p>
    <w:p w:rsidR="00B90C35" w:rsidRPr="0076432B" w:rsidRDefault="00B90C35" w:rsidP="00B90C35">
      <w:pPr>
        <w:ind w:right="2272"/>
        <w:rPr>
          <w:sz w:val="28"/>
        </w:rPr>
      </w:pPr>
      <w:r w:rsidRPr="0076432B">
        <w:rPr>
          <w:sz w:val="28"/>
        </w:rPr>
        <w:t>Nếu 36 &lt;= TNCT &lt; 60 tháng: hệ số = 3;</w:t>
      </w:r>
    </w:p>
    <w:p w:rsidR="00B90C35" w:rsidRPr="0076432B" w:rsidRDefault="00B90C35" w:rsidP="00B90C35">
      <w:pPr>
        <w:ind w:right="2272"/>
        <w:rPr>
          <w:sz w:val="28"/>
        </w:rPr>
      </w:pPr>
      <w:r w:rsidRPr="0076432B">
        <w:rPr>
          <w:sz w:val="28"/>
        </w:rPr>
        <w:t>Nếu TNCT &gt;= 60 tháng: hệ số = 4.5</w:t>
      </w:r>
    </w:p>
    <w:p w:rsidR="00B90C35" w:rsidRPr="00000920" w:rsidRDefault="00B90C35" w:rsidP="00F112DE">
      <w:pPr>
        <w:pStyle w:val="Heading2"/>
      </w:pPr>
      <w:r w:rsidRPr="00000920">
        <w:t>Bài tập 3.4</w:t>
      </w:r>
    </w:p>
    <w:p w:rsidR="00B90C35" w:rsidRPr="0076432B" w:rsidRDefault="00B90C35" w:rsidP="00B90C35">
      <w:pPr>
        <w:ind w:right="2272"/>
        <w:rPr>
          <w:sz w:val="28"/>
        </w:rPr>
      </w:pPr>
      <w:r w:rsidRPr="0076432B">
        <w:rPr>
          <w:sz w:val="28"/>
        </w:rPr>
        <w:t>Thông báo cho người dùng nhập vào 3 cột điểm: điểm chuyên cần (dcc), điểm giữa kỳ (dgk), điểm cuối kỳ (dck). Điểm trung bình (dtb) được tính như sau:</w:t>
      </w:r>
    </w:p>
    <w:p w:rsidR="00B90C35" w:rsidRPr="0076432B" w:rsidRDefault="00B90C35" w:rsidP="00B90C35">
      <w:pPr>
        <w:ind w:right="2272"/>
        <w:rPr>
          <w:i/>
          <w:sz w:val="28"/>
        </w:rPr>
      </w:pPr>
      <w:r w:rsidRPr="0076432B">
        <w:rPr>
          <w:i/>
          <w:sz w:val="28"/>
        </w:rPr>
        <w:t>Dtb = (dcc*0.1 + dgk*0.3 + dck*0.6).</w:t>
      </w:r>
    </w:p>
    <w:p w:rsidR="00B90C35" w:rsidRPr="0076432B" w:rsidRDefault="00B90C35" w:rsidP="00B90C35">
      <w:pPr>
        <w:ind w:right="2272"/>
        <w:rPr>
          <w:sz w:val="28"/>
        </w:rPr>
      </w:pPr>
      <w:r w:rsidRPr="0076432B">
        <w:rPr>
          <w:sz w:val="28"/>
        </w:rPr>
        <w:t>Nếu điểm trung bình dtb&gt;=9 thì in ra loại A;</w:t>
      </w:r>
    </w:p>
    <w:p w:rsidR="00B90C35" w:rsidRPr="0076432B" w:rsidRDefault="00B90C35" w:rsidP="00B90C35">
      <w:pPr>
        <w:ind w:right="2272"/>
        <w:rPr>
          <w:sz w:val="28"/>
        </w:rPr>
      </w:pPr>
      <w:r w:rsidRPr="0076432B">
        <w:rPr>
          <w:sz w:val="28"/>
        </w:rPr>
        <w:t>Nếu 7 &lt;= dtb &lt; 9 thì in ra loại B;</w:t>
      </w:r>
    </w:p>
    <w:p w:rsidR="00B90C35" w:rsidRPr="0076432B" w:rsidRDefault="00B90C35" w:rsidP="00B90C35">
      <w:pPr>
        <w:ind w:right="2272"/>
        <w:rPr>
          <w:sz w:val="28"/>
        </w:rPr>
      </w:pPr>
      <w:r w:rsidRPr="0076432B">
        <w:rPr>
          <w:sz w:val="28"/>
        </w:rPr>
        <w:t>Nếu 5 &lt;= dtb &lt; 7 thì in ra loại C;</w:t>
      </w:r>
    </w:p>
    <w:p w:rsidR="00B90C35" w:rsidRPr="0076432B" w:rsidRDefault="00B90C35" w:rsidP="00B90C35">
      <w:pPr>
        <w:ind w:right="2272"/>
        <w:rPr>
          <w:sz w:val="28"/>
        </w:rPr>
      </w:pPr>
      <w:r w:rsidRPr="0076432B">
        <w:rPr>
          <w:sz w:val="28"/>
        </w:rPr>
        <w:t>Nếu dtb &lt;5 thì in ra loại D.</w:t>
      </w:r>
    </w:p>
    <w:p w:rsidR="00B90C35" w:rsidRDefault="00B90C35" w:rsidP="00E92A49">
      <w:pPr>
        <w:rPr>
          <w:i/>
        </w:rPr>
      </w:pPr>
    </w:p>
    <w:p w:rsidR="008D069B" w:rsidRPr="00000920" w:rsidRDefault="008D069B" w:rsidP="00F112DE">
      <w:pPr>
        <w:pStyle w:val="Heading2"/>
      </w:pPr>
      <w:r w:rsidRPr="00000920">
        <w:t>Bài tập 3.5</w:t>
      </w:r>
    </w:p>
    <w:p w:rsidR="008D069B" w:rsidRPr="0076432B" w:rsidRDefault="008D069B" w:rsidP="008D069B">
      <w:pPr>
        <w:pBdr>
          <w:bottom w:val="double" w:sz="6" w:space="1" w:color="auto"/>
        </w:pBdr>
        <w:ind w:right="2272"/>
        <w:rPr>
          <w:sz w:val="28"/>
        </w:rPr>
      </w:pPr>
      <w:r w:rsidRPr="0076432B">
        <w:rPr>
          <w:sz w:val="28"/>
        </w:rPr>
        <w:t>Viết chương trình giải phương trình bậc 2, sử dụng cách biện luận đã học để xét các trường hợp tham số a, b, c (sau khi đã đi qua phần if lồng nhau và if-else-if)</w:t>
      </w:r>
    </w:p>
    <w:p w:rsidR="00C61F9E" w:rsidRPr="00C61F9E" w:rsidRDefault="00C61F9E" w:rsidP="00F112DE">
      <w:pPr>
        <w:pStyle w:val="Heading2"/>
      </w:pPr>
      <w:r w:rsidRPr="00C61F9E">
        <w:lastRenderedPageBreak/>
        <w:t xml:space="preserve">Bài tập </w:t>
      </w:r>
      <w:r>
        <w:t>3</w:t>
      </w:r>
      <w:r w:rsidRPr="00C61F9E">
        <w:t>.</w:t>
      </w:r>
      <w:r>
        <w:t>6</w:t>
      </w:r>
    </w:p>
    <w:p w:rsidR="00C61F9E" w:rsidRPr="0076432B" w:rsidRDefault="00C61F9E" w:rsidP="00C61F9E">
      <w:pPr>
        <w:ind w:right="2272"/>
        <w:rPr>
          <w:sz w:val="28"/>
        </w:rPr>
      </w:pPr>
      <w:r w:rsidRPr="0076432B">
        <w:rPr>
          <w:sz w:val="28"/>
        </w:rPr>
        <w:t>Sử dụng cấu trúc switch-case để kiểm tra tính chẵn lẻ của 1 số nguyên nhập vào.</w:t>
      </w:r>
    </w:p>
    <w:p w:rsidR="00B90C35" w:rsidRDefault="00B90C35" w:rsidP="00E92A49">
      <w:pPr>
        <w:rPr>
          <w:i/>
        </w:rPr>
      </w:pPr>
    </w:p>
    <w:p w:rsidR="00B90C35" w:rsidRDefault="00B90C35" w:rsidP="00E92A49">
      <w:pPr>
        <w:rPr>
          <w:i/>
        </w:rPr>
      </w:pPr>
    </w:p>
    <w:p w:rsidR="00B90C35" w:rsidRPr="00E92A49" w:rsidRDefault="00B90C35" w:rsidP="00E92A49">
      <w:pPr>
        <w:rPr>
          <w:i/>
        </w:rPr>
      </w:pPr>
    </w:p>
    <w:p w:rsidR="0025516A" w:rsidRPr="00000920" w:rsidRDefault="0025516A" w:rsidP="00F112DE">
      <w:pPr>
        <w:pStyle w:val="Heading2"/>
      </w:pPr>
      <w:r w:rsidRPr="00000920">
        <w:t xml:space="preserve">Bài tập </w:t>
      </w:r>
      <w:r w:rsidR="00F36A6C" w:rsidRPr="00000920">
        <w:t>4</w:t>
      </w:r>
      <w:r w:rsidR="00145459" w:rsidRPr="00000920">
        <w:t xml:space="preserve"> (if else if, switch-case)</w:t>
      </w:r>
    </w:p>
    <w:p w:rsidR="007C349C" w:rsidRPr="00755ECA" w:rsidRDefault="007C349C" w:rsidP="007C349C">
      <w:pPr>
        <w:rPr>
          <w:rFonts w:eastAsiaTheme="minorHAnsi"/>
          <w:lang w:eastAsia="en-US"/>
        </w:rPr>
      </w:pPr>
      <w:r w:rsidRPr="00755ECA">
        <w:rPr>
          <w:rFonts w:eastAsiaTheme="minorHAnsi"/>
          <w:lang w:eastAsia="en-US"/>
        </w:rPr>
        <w:t xml:space="preserve">Trong class </w:t>
      </w:r>
      <w:r w:rsidRPr="00755ECA">
        <w:rPr>
          <w:rFonts w:eastAsiaTheme="minorHAnsi"/>
          <w:b/>
          <w:bCs/>
          <w:lang w:eastAsia="en-US"/>
        </w:rPr>
        <w:t>PrintNumberInWord</w:t>
      </w:r>
      <w:r w:rsidRPr="00755ECA">
        <w:rPr>
          <w:rFonts w:eastAsiaTheme="minorHAnsi"/>
          <w:lang w:eastAsia="en-US"/>
        </w:rPr>
        <w:t>, viết chương trình thực hiện trong phương thức main các bước sau:</w:t>
      </w:r>
    </w:p>
    <w:p w:rsidR="007C349C" w:rsidRPr="00FA146C" w:rsidRDefault="007C349C" w:rsidP="007C349C">
      <w:pPr>
        <w:pStyle w:val="ListParagraph"/>
        <w:numPr>
          <w:ilvl w:val="0"/>
          <w:numId w:val="28"/>
        </w:numPr>
      </w:pPr>
      <w:r w:rsidRPr="00FA146C">
        <w:t>Thông báo nhập vào 1 số nguyên</w:t>
      </w:r>
    </w:p>
    <w:p w:rsidR="007C349C" w:rsidRPr="00FA146C" w:rsidRDefault="007C349C" w:rsidP="007C349C">
      <w:pPr>
        <w:pStyle w:val="ListParagraph"/>
        <w:numPr>
          <w:ilvl w:val="0"/>
          <w:numId w:val="28"/>
        </w:numPr>
      </w:pPr>
      <w:r w:rsidRPr="00FA146C">
        <w:t>Nếu số đó = 1, thì in ra “ONE”</w:t>
      </w:r>
    </w:p>
    <w:p w:rsidR="007C349C" w:rsidRPr="00FA146C" w:rsidRDefault="007C349C" w:rsidP="007C349C">
      <w:pPr>
        <w:pStyle w:val="ListParagraph"/>
        <w:numPr>
          <w:ilvl w:val="0"/>
          <w:numId w:val="28"/>
        </w:numPr>
      </w:pPr>
      <w:r w:rsidRPr="00FA146C">
        <w:t>Nếu số đó = 2, thì in ra “TWO”</w:t>
      </w:r>
    </w:p>
    <w:p w:rsidR="007C349C" w:rsidRPr="00FA146C" w:rsidRDefault="007C349C" w:rsidP="007C349C">
      <w:pPr>
        <w:pStyle w:val="ListParagraph"/>
        <w:numPr>
          <w:ilvl w:val="0"/>
          <w:numId w:val="28"/>
        </w:numPr>
      </w:pPr>
      <w:r w:rsidRPr="00FA146C">
        <w:t>…</w:t>
      </w:r>
    </w:p>
    <w:p w:rsidR="007C349C" w:rsidRPr="00FA146C" w:rsidRDefault="007C349C" w:rsidP="007C349C">
      <w:pPr>
        <w:pStyle w:val="ListParagraph"/>
        <w:numPr>
          <w:ilvl w:val="0"/>
          <w:numId w:val="28"/>
        </w:numPr>
      </w:pPr>
      <w:r w:rsidRPr="00FA146C">
        <w:t>Nếu số đó = 9, thì in ra “NINE”</w:t>
      </w:r>
    </w:p>
    <w:p w:rsidR="007C349C" w:rsidRDefault="007C349C" w:rsidP="007C349C">
      <w:pPr>
        <w:rPr>
          <w:i/>
        </w:rPr>
      </w:pPr>
      <w:r w:rsidRPr="007C349C">
        <w:rPr>
          <w:i/>
        </w:rPr>
        <w:t xml:space="preserve">(Gợi ý: - sử dụng cấu trúc </w:t>
      </w:r>
      <w:r>
        <w:rPr>
          <w:i/>
        </w:rPr>
        <w:t>switch-case</w:t>
      </w:r>
      <w:r w:rsidRPr="007C349C">
        <w:rPr>
          <w:i/>
        </w:rPr>
        <w:t>)</w:t>
      </w:r>
    </w:p>
    <w:p w:rsidR="0008623C" w:rsidRPr="00000920" w:rsidRDefault="0008623C" w:rsidP="00F112DE">
      <w:pPr>
        <w:pStyle w:val="Heading2"/>
      </w:pPr>
      <w:r w:rsidRPr="00000920">
        <w:t>Bài tập 5 (if else, switch-case)</w:t>
      </w:r>
    </w:p>
    <w:p w:rsidR="0008623C" w:rsidRPr="00FA146C" w:rsidRDefault="0008623C" w:rsidP="0008623C">
      <w:r>
        <w:t>Xây  dựng class PrintDays, cho nhập vào tháng và năm, in ra số ngày của tháng của năm đó.</w:t>
      </w:r>
    </w:p>
    <w:p w:rsidR="002C4471" w:rsidRDefault="0008623C" w:rsidP="0008623C">
      <w:pPr>
        <w:rPr>
          <w:i/>
        </w:rPr>
      </w:pPr>
      <w:r w:rsidRPr="007C349C">
        <w:rPr>
          <w:i/>
        </w:rPr>
        <w:t xml:space="preserve">(Gợi ý: - sử dụng cấu trúc </w:t>
      </w:r>
      <w:r>
        <w:rPr>
          <w:i/>
        </w:rPr>
        <w:t>switch-case</w:t>
      </w:r>
    </w:p>
    <w:p w:rsidR="0008623C" w:rsidRPr="002C4471" w:rsidRDefault="002C4471" w:rsidP="002C4471">
      <w:pPr>
        <w:pStyle w:val="ListParagraph"/>
        <w:numPr>
          <w:ilvl w:val="0"/>
          <w:numId w:val="28"/>
        </w:numPr>
        <w:rPr>
          <w:i/>
        </w:rPr>
      </w:pPr>
      <w:r>
        <w:rPr>
          <w:i/>
        </w:rPr>
        <w:t>Năm nhuận tháng 2 có 29 ngày, năm nhuận là năm chia hết cho 4 và ko chia hết cho 100 hoặc là chia hết cho 400. Căn cứ vào đó để xét if else trong switch case</w:t>
      </w:r>
      <w:r w:rsidR="0008623C" w:rsidRPr="002C4471">
        <w:rPr>
          <w:i/>
        </w:rPr>
        <w:t>)</w:t>
      </w:r>
    </w:p>
    <w:p w:rsidR="0017697F" w:rsidRPr="00000920" w:rsidRDefault="0017697F" w:rsidP="00F112DE">
      <w:pPr>
        <w:pStyle w:val="Heading2"/>
      </w:pPr>
      <w:r w:rsidRPr="00000920">
        <w:t>Bài tập 5.1</w:t>
      </w:r>
    </w:p>
    <w:p w:rsidR="0017697F" w:rsidRPr="0076432B" w:rsidRDefault="0017697F" w:rsidP="0017697F">
      <w:pPr>
        <w:shd w:val="clear" w:color="auto" w:fill="FFFFFF"/>
        <w:spacing w:after="0" w:line="240" w:lineRule="auto"/>
        <w:ind w:right="2272"/>
        <w:textAlignment w:val="baseline"/>
        <w:rPr>
          <w:rFonts w:ascii="Helvetica" w:eastAsia="Times New Roman" w:hAnsi="Helvetica" w:cs="Helvetica"/>
          <w:color w:val="1D1D1D"/>
          <w:sz w:val="27"/>
          <w:szCs w:val="21"/>
          <w:lang w:eastAsia="en-US"/>
        </w:rPr>
      </w:pPr>
      <w:r w:rsidRPr="0076432B">
        <w:rPr>
          <w:rFonts w:ascii="Helvetica" w:eastAsia="Times New Roman" w:hAnsi="Helvetica" w:cs="Helvetica"/>
          <w:color w:val="1D1D1D"/>
          <w:sz w:val="27"/>
          <w:szCs w:val="21"/>
          <w:lang w:eastAsia="en-US"/>
        </w:rPr>
        <w:t>Viết chương trình để thể hiện khả năng của máy tính. Người dùng nhập vào một ký tự và chương trình sẽ hiển thị ngôn ngữ tương ứng. Sử dụng switch-case để chọn và hiển thị thông báo. Sử dụng default để hiển thị thông báo “</w:t>
      </w:r>
      <w:r w:rsidRPr="0076432B">
        <w:rPr>
          <w:rFonts w:ascii="inherit" w:eastAsia="Times New Roman" w:hAnsi="inherit" w:cs="Helvetica"/>
          <w:b/>
          <w:bCs/>
          <w:color w:val="1D1D1D"/>
          <w:sz w:val="27"/>
          <w:szCs w:val="21"/>
          <w:bdr w:val="none" w:sz="0" w:space="0" w:color="auto" w:frame="1"/>
          <w:lang w:eastAsia="en-US"/>
        </w:rPr>
        <w:t>Bạn đã nhập sai</w:t>
      </w:r>
      <w:r w:rsidRPr="0076432B">
        <w:rPr>
          <w:rFonts w:ascii="Helvetica" w:eastAsia="Times New Roman" w:hAnsi="Helvetica" w:cs="Helvetica"/>
          <w:color w:val="1D1D1D"/>
          <w:sz w:val="27"/>
          <w:szCs w:val="21"/>
          <w:lang w:eastAsia="en-US"/>
        </w:rPr>
        <w:t>” trong trường hợp người dùng nhập không khớp với các ký tự như đã mô tả ở cột </w:t>
      </w:r>
      <w:r w:rsidRPr="0076432B">
        <w:rPr>
          <w:rFonts w:ascii="inherit" w:eastAsia="Times New Roman" w:hAnsi="inherit" w:cs="Helvetica"/>
          <w:b/>
          <w:bCs/>
          <w:color w:val="1D1D1D"/>
          <w:sz w:val="27"/>
          <w:szCs w:val="21"/>
          <w:bdr w:val="none" w:sz="0" w:space="0" w:color="auto" w:frame="1"/>
          <w:lang w:eastAsia="en-US"/>
        </w:rPr>
        <w:t>đầu vào</w:t>
      </w:r>
      <w:r w:rsidRPr="0076432B">
        <w:rPr>
          <w:rFonts w:ascii="Helvetica" w:eastAsia="Times New Roman" w:hAnsi="Helvetica" w:cs="Helvetica"/>
          <w:color w:val="1D1D1D"/>
          <w:sz w:val="27"/>
          <w:szCs w:val="21"/>
          <w:lang w:eastAsia="en-US"/>
        </w:rPr>
        <w:t> của bảng sau</w:t>
      </w:r>
    </w:p>
    <w:tbl>
      <w:tblPr>
        <w:tblW w:w="9024" w:type="dxa"/>
        <w:tblCellSpacing w:w="15" w:type="dxa"/>
        <w:tblBorders>
          <w:left w:val="single" w:sz="6" w:space="0" w:color="EAEAEA"/>
        </w:tblBorders>
        <w:shd w:val="clear" w:color="auto" w:fill="F9F9F9"/>
        <w:tblCellMar>
          <w:left w:w="0" w:type="dxa"/>
          <w:right w:w="0" w:type="dxa"/>
        </w:tblCellMar>
        <w:tblLook w:val="04A0" w:firstRow="1" w:lastRow="0" w:firstColumn="1" w:lastColumn="0" w:noHBand="0" w:noVBand="1"/>
      </w:tblPr>
      <w:tblGrid>
        <w:gridCol w:w="4485"/>
        <w:gridCol w:w="4539"/>
      </w:tblGrid>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jc w:val="center"/>
              <w:rPr>
                <w:rFonts w:ascii="inherit" w:eastAsia="Times New Roman" w:hAnsi="inherit" w:cs="Helvetica"/>
                <w:color w:val="666666"/>
                <w:sz w:val="27"/>
                <w:szCs w:val="21"/>
                <w:lang w:eastAsia="en-US"/>
              </w:rPr>
            </w:pPr>
            <w:r w:rsidRPr="0076432B">
              <w:rPr>
                <w:rFonts w:ascii="inherit" w:eastAsia="Times New Roman" w:hAnsi="inherit" w:cs="Helvetica"/>
                <w:b/>
                <w:bCs/>
                <w:color w:val="666666"/>
                <w:sz w:val="27"/>
                <w:szCs w:val="21"/>
                <w:bdr w:val="none" w:sz="0" w:space="0" w:color="auto" w:frame="1"/>
                <w:lang w:eastAsia="en-US"/>
              </w:rPr>
              <w:t>Đầu vào (Input)</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jc w:val="center"/>
              <w:rPr>
                <w:rFonts w:ascii="inherit" w:eastAsia="Times New Roman" w:hAnsi="inherit" w:cs="Helvetica"/>
                <w:color w:val="666666"/>
                <w:sz w:val="27"/>
                <w:szCs w:val="21"/>
                <w:lang w:eastAsia="en-US"/>
              </w:rPr>
            </w:pPr>
            <w:r w:rsidRPr="0076432B">
              <w:rPr>
                <w:rFonts w:ascii="inherit" w:eastAsia="Times New Roman" w:hAnsi="inherit" w:cs="Helvetica"/>
                <w:b/>
                <w:bCs/>
                <w:color w:val="666666"/>
                <w:sz w:val="27"/>
                <w:szCs w:val="21"/>
                <w:bdr w:val="none" w:sz="0" w:space="0" w:color="auto" w:frame="1"/>
                <w:lang w:eastAsia="en-US"/>
              </w:rPr>
              <w:t>Đầu ra (Output)</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A hoặc a</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Ada</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B hoặc b</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Basic</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C hoặc c</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Cobol</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lastRenderedPageBreak/>
              <w:t>D hoặc d</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Android</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F hoặc f</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Fortran</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W hoặc w</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Windows Phone</w:t>
            </w:r>
          </w:p>
        </w:tc>
      </w:tr>
    </w:tbl>
    <w:p w:rsidR="0017697F" w:rsidRPr="0076432B" w:rsidRDefault="0017697F" w:rsidP="00F112DE">
      <w:pPr>
        <w:pStyle w:val="Heading2"/>
      </w:pPr>
      <w:r w:rsidRPr="0076432B">
        <w:t xml:space="preserve">Bài tập </w:t>
      </w:r>
      <w:r>
        <w:t>5.2</w:t>
      </w:r>
    </w:p>
    <w:p w:rsidR="0017697F" w:rsidRPr="00000920" w:rsidRDefault="0017697F" w:rsidP="0017697F">
      <w:pPr>
        <w:shd w:val="clear" w:color="auto" w:fill="FFFFFF"/>
        <w:spacing w:after="0" w:line="240" w:lineRule="auto"/>
        <w:ind w:right="2272"/>
        <w:textAlignment w:val="baseline"/>
        <w:rPr>
          <w:rFonts w:ascii="Helvetica" w:eastAsia="Times New Roman" w:hAnsi="Helvetica" w:cs="Helvetica"/>
          <w:color w:val="1D1D1D"/>
          <w:sz w:val="27"/>
          <w:szCs w:val="21"/>
          <w:lang w:val="fr-FR" w:eastAsia="en-US"/>
        </w:rPr>
      </w:pPr>
      <w:r w:rsidRPr="00000920">
        <w:rPr>
          <w:rFonts w:ascii="Helvetica" w:eastAsia="Times New Roman" w:hAnsi="Helvetica" w:cs="Helvetica"/>
          <w:color w:val="1D1D1D"/>
          <w:sz w:val="27"/>
          <w:szCs w:val="21"/>
          <w:lang w:val="fr-FR" w:eastAsia="en-US"/>
        </w:rPr>
        <w:t>Viết chương trình tính lương thực lãnh của nhân viên, biết rằng </w:t>
      </w:r>
      <w:r w:rsidRPr="00000920">
        <w:rPr>
          <w:rFonts w:ascii="inherit" w:eastAsia="Times New Roman" w:hAnsi="inherit" w:cs="Helvetica"/>
          <w:b/>
          <w:bCs/>
          <w:color w:val="1D1D1D"/>
          <w:sz w:val="27"/>
          <w:szCs w:val="21"/>
          <w:bdr w:val="none" w:sz="0" w:space="0" w:color="auto" w:frame="1"/>
          <w:lang w:val="fr-FR" w:eastAsia="en-US"/>
        </w:rPr>
        <w:t>lương thực lãnh = lương + phụ cấp</w:t>
      </w:r>
      <w:r w:rsidRPr="00000920">
        <w:rPr>
          <w:rFonts w:ascii="Helvetica" w:eastAsia="Times New Roman" w:hAnsi="Helvetica" w:cs="Helvetica"/>
          <w:color w:val="1D1D1D"/>
          <w:sz w:val="27"/>
          <w:szCs w:val="21"/>
          <w:lang w:val="fr-FR" w:eastAsia="en-US"/>
        </w:rPr>
        <w:t>. Trong đó </w:t>
      </w:r>
      <w:r w:rsidRPr="00000920">
        <w:rPr>
          <w:rFonts w:ascii="inherit" w:eastAsia="Times New Roman" w:hAnsi="inherit" w:cs="Helvetica"/>
          <w:b/>
          <w:bCs/>
          <w:color w:val="1D1D1D"/>
          <w:sz w:val="27"/>
          <w:szCs w:val="21"/>
          <w:bdr w:val="none" w:sz="0" w:space="0" w:color="auto" w:frame="1"/>
          <w:lang w:val="fr-FR" w:eastAsia="en-US"/>
        </w:rPr>
        <w:t>phụ cấp</w:t>
      </w:r>
      <w:r w:rsidRPr="00000920">
        <w:rPr>
          <w:rFonts w:ascii="Helvetica" w:eastAsia="Times New Roman" w:hAnsi="Helvetica" w:cs="Helvetica"/>
          <w:color w:val="1D1D1D"/>
          <w:sz w:val="27"/>
          <w:szCs w:val="21"/>
          <w:lang w:val="fr-FR" w:eastAsia="en-US"/>
        </w:rPr>
        <w:t> sẽ dựa vào </w:t>
      </w:r>
      <w:r w:rsidRPr="00000920">
        <w:rPr>
          <w:rFonts w:ascii="inherit" w:eastAsia="Times New Roman" w:hAnsi="inherit" w:cs="Helvetica"/>
          <w:b/>
          <w:bCs/>
          <w:color w:val="1D1D1D"/>
          <w:sz w:val="27"/>
          <w:szCs w:val="21"/>
          <w:bdr w:val="none" w:sz="0" w:space="0" w:color="auto" w:frame="1"/>
          <w:lang w:val="fr-FR" w:eastAsia="en-US"/>
        </w:rPr>
        <w:t>thứ hạng của nhân viên.</w:t>
      </w:r>
    </w:p>
    <w:p w:rsidR="0017697F" w:rsidRPr="00000920" w:rsidRDefault="0017697F" w:rsidP="0017697F">
      <w:pPr>
        <w:shd w:val="clear" w:color="auto" w:fill="FFFFFF"/>
        <w:spacing w:after="225" w:line="240" w:lineRule="auto"/>
        <w:ind w:right="2272"/>
        <w:textAlignment w:val="baseline"/>
        <w:rPr>
          <w:rFonts w:ascii="Helvetica" w:eastAsia="Times New Roman" w:hAnsi="Helvetica" w:cs="Helvetica"/>
          <w:color w:val="1D1D1D"/>
          <w:sz w:val="27"/>
          <w:szCs w:val="21"/>
          <w:lang w:val="fr-FR" w:eastAsia="en-US"/>
        </w:rPr>
      </w:pPr>
      <w:r w:rsidRPr="00000920">
        <w:rPr>
          <w:rFonts w:ascii="Helvetica" w:eastAsia="Times New Roman" w:hAnsi="Helvetica" w:cs="Helvetica"/>
          <w:color w:val="1D1D1D"/>
          <w:sz w:val="27"/>
          <w:szCs w:val="21"/>
          <w:lang w:val="fr-FR" w:eastAsia="en-US"/>
        </w:rPr>
        <w:t>Nhập lương, thứ hạng và tính lương thực lãnh của nhân viên. Cho bảng phụ cấp dựa vào thứ hạng</w:t>
      </w:r>
    </w:p>
    <w:tbl>
      <w:tblPr>
        <w:tblW w:w="9024" w:type="dxa"/>
        <w:tblCellSpacing w:w="15" w:type="dxa"/>
        <w:tblBorders>
          <w:left w:val="single" w:sz="6" w:space="0" w:color="EAEAEA"/>
        </w:tblBorders>
        <w:shd w:val="clear" w:color="auto" w:fill="F9F9F9"/>
        <w:tblCellMar>
          <w:left w:w="0" w:type="dxa"/>
          <w:right w:w="0" w:type="dxa"/>
        </w:tblCellMar>
        <w:tblLook w:val="04A0" w:firstRow="1" w:lastRow="0" w:firstColumn="1" w:lastColumn="0" w:noHBand="0" w:noVBand="1"/>
      </w:tblPr>
      <w:tblGrid>
        <w:gridCol w:w="5412"/>
        <w:gridCol w:w="3612"/>
      </w:tblGrid>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000920" w:rsidRDefault="0017697F" w:rsidP="00C915AF">
            <w:pPr>
              <w:spacing w:after="0" w:line="240" w:lineRule="auto"/>
              <w:ind w:right="2272"/>
              <w:jc w:val="center"/>
              <w:rPr>
                <w:rFonts w:ascii="inherit" w:eastAsia="Times New Roman" w:hAnsi="inherit" w:cs="Helvetica"/>
                <w:color w:val="666666"/>
                <w:sz w:val="27"/>
                <w:szCs w:val="21"/>
                <w:lang w:val="fr-FR" w:eastAsia="en-US"/>
              </w:rPr>
            </w:pPr>
            <w:r w:rsidRPr="00000920">
              <w:rPr>
                <w:rFonts w:ascii="inherit" w:eastAsia="Times New Roman" w:hAnsi="inherit" w:cs="Helvetica"/>
                <w:b/>
                <w:bCs/>
                <w:color w:val="666666"/>
                <w:sz w:val="27"/>
                <w:szCs w:val="21"/>
                <w:bdr w:val="none" w:sz="0" w:space="0" w:color="auto" w:frame="1"/>
                <w:lang w:val="fr-FR" w:eastAsia="en-US"/>
              </w:rPr>
              <w:t>Thứ hạng của nhân viên</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jc w:val="center"/>
              <w:rPr>
                <w:rFonts w:ascii="inherit" w:eastAsia="Times New Roman" w:hAnsi="inherit" w:cs="Helvetica"/>
                <w:color w:val="666666"/>
                <w:sz w:val="27"/>
                <w:szCs w:val="21"/>
                <w:lang w:eastAsia="en-US"/>
              </w:rPr>
            </w:pPr>
            <w:r w:rsidRPr="0076432B">
              <w:rPr>
                <w:rFonts w:ascii="inherit" w:eastAsia="Times New Roman" w:hAnsi="inherit" w:cs="Helvetica"/>
                <w:b/>
                <w:bCs/>
                <w:color w:val="666666"/>
                <w:sz w:val="27"/>
                <w:szCs w:val="21"/>
                <w:bdr w:val="none" w:sz="0" w:space="0" w:color="auto" w:frame="1"/>
                <w:lang w:eastAsia="en-US"/>
              </w:rPr>
              <w:t>Phụ cấp</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A</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300</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B</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200</w:t>
            </w:r>
          </w:p>
        </w:tc>
      </w:tr>
      <w:tr w:rsidR="0017697F" w:rsidRPr="0076432B" w:rsidTr="00C915AF">
        <w:trPr>
          <w:tblCellSpacing w:w="15" w:type="dxa"/>
        </w:trPr>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C</w:t>
            </w:r>
          </w:p>
        </w:tc>
        <w:tc>
          <w:tcPr>
            <w:tcW w:w="0" w:type="auto"/>
            <w:tcBorders>
              <w:top w:val="single" w:sz="6" w:space="0" w:color="EAEAEA"/>
              <w:left w:val="nil"/>
              <w:bottom w:val="single" w:sz="6" w:space="0" w:color="EAEAEA"/>
              <w:right w:val="single" w:sz="6" w:space="0" w:color="EAEAEA"/>
            </w:tcBorders>
            <w:shd w:val="clear" w:color="auto" w:fill="F9F9F9"/>
            <w:tcMar>
              <w:top w:w="60" w:type="dxa"/>
              <w:left w:w="180" w:type="dxa"/>
              <w:bottom w:w="60" w:type="dxa"/>
              <w:right w:w="180" w:type="dxa"/>
            </w:tcMar>
            <w:vAlign w:val="bottom"/>
            <w:hideMark/>
          </w:tcPr>
          <w:p w:rsidR="0017697F" w:rsidRPr="0076432B" w:rsidRDefault="0017697F" w:rsidP="00C915AF">
            <w:pPr>
              <w:spacing w:after="0" w:line="240" w:lineRule="auto"/>
              <w:ind w:right="2272"/>
              <w:rPr>
                <w:rFonts w:ascii="inherit" w:eastAsia="Times New Roman" w:hAnsi="inherit" w:cs="Helvetica"/>
                <w:color w:val="666666"/>
                <w:sz w:val="27"/>
                <w:szCs w:val="21"/>
                <w:lang w:eastAsia="en-US"/>
              </w:rPr>
            </w:pPr>
            <w:r w:rsidRPr="0076432B">
              <w:rPr>
                <w:rFonts w:ascii="inherit" w:eastAsia="Times New Roman" w:hAnsi="inherit" w:cs="Helvetica"/>
                <w:color w:val="666666"/>
                <w:sz w:val="27"/>
                <w:szCs w:val="21"/>
                <w:lang w:eastAsia="en-US"/>
              </w:rPr>
              <w:t>100</w:t>
            </w:r>
          </w:p>
        </w:tc>
      </w:tr>
    </w:tbl>
    <w:p w:rsidR="00B927AB" w:rsidRPr="0076432B" w:rsidRDefault="00B927AB" w:rsidP="00F112DE">
      <w:pPr>
        <w:pStyle w:val="Heading2"/>
      </w:pPr>
      <w:r w:rsidRPr="0076432B">
        <w:t xml:space="preserve">Bài tập </w:t>
      </w:r>
      <w:r>
        <w:t>5.3</w:t>
      </w:r>
    </w:p>
    <w:p w:rsidR="00B927AB" w:rsidRPr="0076432B" w:rsidRDefault="00B927AB" w:rsidP="00B927AB">
      <w:pPr>
        <w:ind w:right="2272"/>
        <w:rPr>
          <w:sz w:val="28"/>
        </w:rPr>
      </w:pPr>
      <w:r w:rsidRPr="00000920">
        <w:rPr>
          <w:sz w:val="28"/>
          <w:lang w:val="fr-FR"/>
        </w:rPr>
        <w:t xml:space="preserve">Yêu cầu người thực hiện chương trình nhập vào tháng trong năm. Chương trình sẽ in ra số ngày tương ứng của tháng đó. Nếu là tháng 2 được nhập vào thì in ra, tháng 2 có 28 hoặc 29 ngày. </w:t>
      </w:r>
      <w:r w:rsidRPr="0076432B">
        <w:rPr>
          <w:sz w:val="28"/>
        </w:rPr>
        <w:t>Sử dụng if-else-if hay switch-case</w:t>
      </w:r>
    </w:p>
    <w:p w:rsidR="00B927AB" w:rsidRPr="0076432B" w:rsidRDefault="00B927AB" w:rsidP="00B927AB">
      <w:pPr>
        <w:ind w:right="2272"/>
        <w:rPr>
          <w:sz w:val="28"/>
        </w:rPr>
      </w:pPr>
    </w:p>
    <w:p w:rsidR="00B927AB" w:rsidRPr="0076432B" w:rsidRDefault="00B927AB" w:rsidP="00B927AB">
      <w:pPr>
        <w:ind w:right="2272"/>
        <w:rPr>
          <w:sz w:val="28"/>
        </w:rPr>
      </w:pPr>
    </w:p>
    <w:p w:rsidR="00B927AB" w:rsidRPr="00000920" w:rsidRDefault="00B927AB" w:rsidP="00F112DE">
      <w:pPr>
        <w:pStyle w:val="Heading2"/>
      </w:pPr>
      <w:r w:rsidRPr="00000920">
        <w:t>Bài tập 5.4</w:t>
      </w:r>
    </w:p>
    <w:p w:rsidR="00B927AB" w:rsidRPr="0076432B" w:rsidRDefault="00B927AB" w:rsidP="00B927AB">
      <w:pPr>
        <w:ind w:right="2272"/>
        <w:rPr>
          <w:sz w:val="28"/>
        </w:rPr>
      </w:pPr>
      <w:r w:rsidRPr="0076432B">
        <w:rPr>
          <w:sz w:val="28"/>
        </w:rPr>
        <w:t>Thông báo nhập vào 1 số.</w:t>
      </w:r>
    </w:p>
    <w:p w:rsidR="00B927AB" w:rsidRPr="0076432B" w:rsidRDefault="00B927AB" w:rsidP="00B927AB">
      <w:pPr>
        <w:ind w:right="2272"/>
        <w:rPr>
          <w:sz w:val="28"/>
        </w:rPr>
      </w:pPr>
      <w:r w:rsidRPr="0076432B">
        <w:rPr>
          <w:sz w:val="28"/>
        </w:rPr>
        <w:t>Sử dụng switch case để xét:</w:t>
      </w:r>
    </w:p>
    <w:p w:rsidR="00B927AB" w:rsidRPr="0076432B" w:rsidRDefault="00B927AB" w:rsidP="00B927AB">
      <w:pPr>
        <w:pStyle w:val="ListParagraph"/>
        <w:numPr>
          <w:ilvl w:val="0"/>
          <w:numId w:val="33"/>
        </w:numPr>
        <w:ind w:right="2272"/>
        <w:rPr>
          <w:sz w:val="28"/>
        </w:rPr>
      </w:pPr>
      <w:r w:rsidRPr="0076432B">
        <w:rPr>
          <w:sz w:val="28"/>
        </w:rPr>
        <w:t>Nếu số đó = 1, 2 hoặc 3, in ra “XUAN”</w:t>
      </w:r>
    </w:p>
    <w:p w:rsidR="00B927AB" w:rsidRPr="0076432B" w:rsidRDefault="00B927AB" w:rsidP="00B927AB">
      <w:pPr>
        <w:pStyle w:val="ListParagraph"/>
        <w:numPr>
          <w:ilvl w:val="0"/>
          <w:numId w:val="33"/>
        </w:numPr>
        <w:ind w:right="2272"/>
        <w:rPr>
          <w:sz w:val="28"/>
        </w:rPr>
      </w:pPr>
      <w:r w:rsidRPr="0076432B">
        <w:rPr>
          <w:sz w:val="28"/>
        </w:rPr>
        <w:t>Nếu số đó = 4, 5 hoặc 6,  in ra “HA”</w:t>
      </w:r>
    </w:p>
    <w:p w:rsidR="00B927AB" w:rsidRPr="0076432B" w:rsidRDefault="00B927AB" w:rsidP="00B927AB">
      <w:pPr>
        <w:pStyle w:val="ListParagraph"/>
        <w:numPr>
          <w:ilvl w:val="0"/>
          <w:numId w:val="33"/>
        </w:numPr>
        <w:ind w:right="2272"/>
        <w:rPr>
          <w:sz w:val="28"/>
        </w:rPr>
      </w:pPr>
      <w:r w:rsidRPr="0076432B">
        <w:rPr>
          <w:sz w:val="28"/>
        </w:rPr>
        <w:t>Nếu số đó = 7, 8 hoặc 9, in ra “THU”</w:t>
      </w:r>
    </w:p>
    <w:p w:rsidR="00B927AB" w:rsidRPr="0076432B" w:rsidRDefault="00B927AB" w:rsidP="00B927AB">
      <w:pPr>
        <w:pStyle w:val="ListParagraph"/>
        <w:numPr>
          <w:ilvl w:val="0"/>
          <w:numId w:val="33"/>
        </w:numPr>
        <w:ind w:right="2272"/>
        <w:rPr>
          <w:sz w:val="28"/>
        </w:rPr>
      </w:pPr>
      <w:r w:rsidRPr="0076432B">
        <w:rPr>
          <w:sz w:val="28"/>
        </w:rPr>
        <w:t>Nếu số đó = 10, 11 hoặc 12, in ra “DONG”</w:t>
      </w:r>
    </w:p>
    <w:p w:rsidR="00B927AB" w:rsidRPr="0076432B" w:rsidRDefault="00B927AB" w:rsidP="00B927AB">
      <w:pPr>
        <w:pStyle w:val="ListParagraph"/>
        <w:numPr>
          <w:ilvl w:val="0"/>
          <w:numId w:val="33"/>
        </w:numPr>
        <w:ind w:right="2272"/>
        <w:rPr>
          <w:sz w:val="28"/>
        </w:rPr>
      </w:pPr>
      <w:r w:rsidRPr="0076432B">
        <w:rPr>
          <w:sz w:val="28"/>
        </w:rPr>
        <w:t>Ngoài ra, sẽ in ra “KHONG HOP LE”</w:t>
      </w:r>
    </w:p>
    <w:p w:rsidR="002C4471" w:rsidRPr="007C349C" w:rsidRDefault="002C4471" w:rsidP="0008623C">
      <w:pPr>
        <w:rPr>
          <w:i/>
        </w:rPr>
      </w:pPr>
    </w:p>
    <w:p w:rsidR="0008623C" w:rsidRPr="007C349C" w:rsidRDefault="0008623C" w:rsidP="007C349C">
      <w:pPr>
        <w:rPr>
          <w:i/>
        </w:rPr>
      </w:pPr>
    </w:p>
    <w:p w:rsidR="00732C5D" w:rsidRDefault="00732C5D" w:rsidP="00732C5D">
      <w:pPr>
        <w:pStyle w:val="Heading1"/>
      </w:pPr>
      <w:r>
        <w:t>Session 5</w:t>
      </w:r>
    </w:p>
    <w:p w:rsidR="004A128C" w:rsidRPr="000A0D9E" w:rsidRDefault="004A128C" w:rsidP="00F112DE">
      <w:pPr>
        <w:pStyle w:val="Heading2"/>
      </w:pPr>
      <w:r w:rsidRPr="000A0D9E">
        <w:t>Bài tập 1.1</w:t>
      </w:r>
    </w:p>
    <w:p w:rsidR="004A128C" w:rsidRPr="0076432B" w:rsidRDefault="004A128C" w:rsidP="004A128C">
      <w:pPr>
        <w:ind w:right="2272"/>
        <w:rPr>
          <w:sz w:val="28"/>
        </w:rPr>
      </w:pPr>
      <w:r w:rsidRPr="0076432B">
        <w:rPr>
          <w:sz w:val="28"/>
        </w:rPr>
        <w:t>In ra 20 lần chữ</w:t>
      </w:r>
      <w:r>
        <w:rPr>
          <w:sz w:val="28"/>
        </w:rPr>
        <w:t xml:space="preserve"> “Hello </w:t>
      </w:r>
      <w:r w:rsidR="000A0D9E">
        <w:rPr>
          <w:sz w:val="28"/>
        </w:rPr>
        <w:t>Java</w:t>
      </w:r>
      <w:r>
        <w:rPr>
          <w:sz w:val="28"/>
        </w:rPr>
        <w:t xml:space="preserve"> Programming” </w:t>
      </w:r>
      <w:r w:rsidRPr="0076432B">
        <w:rPr>
          <w:sz w:val="28"/>
        </w:rPr>
        <w:t>sử dụng vòng lặp while.</w:t>
      </w:r>
    </w:p>
    <w:p w:rsidR="004A128C" w:rsidRPr="00000920" w:rsidRDefault="004A128C" w:rsidP="00F112DE">
      <w:pPr>
        <w:pStyle w:val="Heading2"/>
      </w:pPr>
      <w:r w:rsidRPr="00000920">
        <w:t>Bài tập 1.2</w:t>
      </w:r>
    </w:p>
    <w:p w:rsidR="004A128C" w:rsidRPr="0076432B" w:rsidRDefault="004A128C" w:rsidP="004A128C">
      <w:pPr>
        <w:ind w:right="2272"/>
        <w:rPr>
          <w:sz w:val="28"/>
        </w:rPr>
      </w:pPr>
      <w:r w:rsidRPr="0076432B">
        <w:rPr>
          <w:sz w:val="28"/>
        </w:rPr>
        <w:t>In ra các số chẵn từ 1 đế</w:t>
      </w:r>
      <w:r>
        <w:rPr>
          <w:sz w:val="28"/>
        </w:rPr>
        <w:t>n 100</w:t>
      </w:r>
      <w:r w:rsidRPr="0076432B">
        <w:rPr>
          <w:sz w:val="28"/>
        </w:rPr>
        <w:t xml:space="preserve"> sử dụng vòng lặp while.</w:t>
      </w:r>
    </w:p>
    <w:p w:rsidR="004A128C" w:rsidRPr="00000920" w:rsidRDefault="004A128C" w:rsidP="00F112DE">
      <w:pPr>
        <w:pStyle w:val="Heading2"/>
      </w:pPr>
      <w:r w:rsidRPr="00000920">
        <w:t>Bài tập 1.3</w:t>
      </w:r>
    </w:p>
    <w:p w:rsidR="004A128C" w:rsidRPr="0076432B" w:rsidRDefault="004A128C" w:rsidP="004A128C">
      <w:pPr>
        <w:ind w:right="2272"/>
        <w:rPr>
          <w:sz w:val="28"/>
        </w:rPr>
      </w:pPr>
      <w:r w:rsidRPr="0076432B">
        <w:rPr>
          <w:sz w:val="28"/>
        </w:rPr>
        <w:t>In ra bảng cử</w:t>
      </w:r>
      <w:r>
        <w:rPr>
          <w:sz w:val="28"/>
        </w:rPr>
        <w:t xml:space="preserve">u chương 5 </w:t>
      </w:r>
      <w:r w:rsidRPr="0076432B">
        <w:rPr>
          <w:sz w:val="28"/>
        </w:rPr>
        <w:t>sử dụng vòng lặp while.</w:t>
      </w:r>
    </w:p>
    <w:p w:rsidR="004A128C" w:rsidRPr="00000920" w:rsidRDefault="004A128C" w:rsidP="00F112DE">
      <w:pPr>
        <w:pStyle w:val="Heading2"/>
      </w:pPr>
      <w:r w:rsidRPr="00000920">
        <w:t>Bài tập 1.4</w:t>
      </w:r>
    </w:p>
    <w:p w:rsidR="004A128C" w:rsidRPr="0076432B" w:rsidRDefault="004A128C" w:rsidP="004A128C">
      <w:pPr>
        <w:ind w:right="2272"/>
        <w:rPr>
          <w:rFonts w:ascii="Times New Roman" w:hAnsi="Times New Roman" w:cs="Times New Roman"/>
          <w:sz w:val="32"/>
          <w:szCs w:val="26"/>
        </w:rPr>
      </w:pPr>
      <w:r w:rsidRPr="0076432B">
        <w:rPr>
          <w:rFonts w:ascii="Times New Roman" w:hAnsi="Times New Roman" w:cs="Times New Roman"/>
          <w:sz w:val="32"/>
          <w:szCs w:val="26"/>
        </w:rPr>
        <w:t>Viết chương trình in ra màn hình dãy các số nguyên chẵn nhỏ hơn 100 và lớn hơn 2 sử dụng vòng lặp While. Có dạng (Day so nguyen: 4 6 8 10 …)</w:t>
      </w:r>
    </w:p>
    <w:p w:rsidR="004A128C" w:rsidRPr="004A128C" w:rsidRDefault="004A128C" w:rsidP="004A128C"/>
    <w:p w:rsidR="00732C5D" w:rsidRPr="00000920" w:rsidRDefault="00732C5D" w:rsidP="00F112DE">
      <w:pPr>
        <w:pStyle w:val="Heading2"/>
      </w:pPr>
      <w:r w:rsidRPr="00000920">
        <w:t>Bài tập 1</w:t>
      </w:r>
      <w:r w:rsidR="0041540C" w:rsidRPr="00000920">
        <w:t xml:space="preserve"> (while)</w:t>
      </w:r>
    </w:p>
    <w:p w:rsidR="00A209F8" w:rsidRDefault="00A209F8" w:rsidP="00A209F8">
      <w:pPr>
        <w:rPr>
          <w:rFonts w:eastAsiaTheme="minorHAnsi"/>
          <w:lang w:eastAsia="en-US"/>
        </w:rPr>
      </w:pPr>
      <w:r>
        <w:rPr>
          <w:rFonts w:eastAsiaTheme="minorHAnsi"/>
          <w:lang w:eastAsia="en-US"/>
        </w:rPr>
        <w:t xml:space="preserve">Viết chương trình để in ra </w:t>
      </w:r>
      <w:r w:rsidR="001A213C">
        <w:rPr>
          <w:rFonts w:eastAsiaTheme="minorHAnsi"/>
          <w:lang w:eastAsia="en-US"/>
        </w:rPr>
        <w:t>từ 1 đến 100</w:t>
      </w:r>
      <w:r w:rsidR="00B2612B">
        <w:rPr>
          <w:rFonts w:eastAsiaTheme="minorHAnsi"/>
          <w:lang w:eastAsia="en-US"/>
        </w:rPr>
        <w:t xml:space="preserve">. In ra 10 </w:t>
      </w:r>
      <w:r w:rsidR="001A213C">
        <w:rPr>
          <w:rFonts w:eastAsiaTheme="minorHAnsi"/>
          <w:lang w:eastAsia="en-US"/>
        </w:rPr>
        <w:t>số</w:t>
      </w:r>
      <w:r w:rsidR="00B2612B">
        <w:rPr>
          <w:rFonts w:eastAsiaTheme="minorHAnsi"/>
          <w:lang w:eastAsia="en-US"/>
        </w:rPr>
        <w:t xml:space="preserve"> trên 1 dòng</w:t>
      </w:r>
    </w:p>
    <w:p w:rsidR="001A213C" w:rsidRPr="00000920" w:rsidRDefault="001A213C" w:rsidP="00F112DE">
      <w:pPr>
        <w:pStyle w:val="Heading2"/>
      </w:pPr>
      <w:r w:rsidRPr="00000920">
        <w:t xml:space="preserve">Bài tập </w:t>
      </w:r>
      <w:r w:rsidR="00101BDB" w:rsidRPr="00000920">
        <w:t>2</w:t>
      </w:r>
      <w:r w:rsidR="0041540C" w:rsidRPr="00000920">
        <w:t xml:space="preserve"> (while)</w:t>
      </w:r>
    </w:p>
    <w:p w:rsidR="00057784" w:rsidRDefault="001A213C" w:rsidP="001A213C">
      <w:pPr>
        <w:rPr>
          <w:rFonts w:eastAsiaTheme="minorHAnsi"/>
          <w:lang w:eastAsia="en-US"/>
        </w:rPr>
      </w:pPr>
      <w:r>
        <w:rPr>
          <w:rFonts w:eastAsiaTheme="minorHAnsi"/>
          <w:lang w:eastAsia="en-US"/>
        </w:rPr>
        <w:t xml:space="preserve">Viết chương trình để in ra bảng ký tự tương ứng với mã ASCII từ 1 đến 122. </w:t>
      </w:r>
    </w:p>
    <w:p w:rsidR="003E3C81" w:rsidRPr="00000920" w:rsidRDefault="003E3C81" w:rsidP="00F112DE">
      <w:pPr>
        <w:pStyle w:val="Heading2"/>
      </w:pPr>
      <w:bookmarkStart w:id="0" w:name="_GoBack"/>
      <w:bookmarkEnd w:id="0"/>
      <w:r w:rsidRPr="00000920">
        <w:t xml:space="preserve">Bài tập </w:t>
      </w:r>
      <w:r w:rsidR="00254770" w:rsidRPr="00000920">
        <w:t>3</w:t>
      </w:r>
      <w:r w:rsidR="0041540C" w:rsidRPr="00000920">
        <w:t xml:space="preserve"> (while)</w:t>
      </w:r>
    </w:p>
    <w:p w:rsidR="003E3C81" w:rsidRDefault="003E3C81" w:rsidP="003E3C81">
      <w:pPr>
        <w:rPr>
          <w:rFonts w:eastAsiaTheme="minorHAnsi"/>
          <w:lang w:eastAsia="en-US"/>
        </w:rPr>
      </w:pPr>
      <w:r>
        <w:rPr>
          <w:rFonts w:eastAsiaTheme="minorHAnsi"/>
          <w:lang w:eastAsia="en-US"/>
        </w:rPr>
        <w:t>Viết chương trình để thực hiện các công việc sau:</w:t>
      </w:r>
    </w:p>
    <w:p w:rsidR="003E3C81" w:rsidRPr="003E3C81" w:rsidRDefault="003E3C81" w:rsidP="003E3C81">
      <w:pPr>
        <w:pStyle w:val="ListParagraph"/>
        <w:numPr>
          <w:ilvl w:val="0"/>
          <w:numId w:val="28"/>
        </w:numPr>
        <w:rPr>
          <w:i/>
        </w:rPr>
      </w:pPr>
      <w:r>
        <w:t>Cung cấp phép toán cộng giữa 2 số nguyên ngẫu nhiên từ 0 đến 9.</w:t>
      </w:r>
    </w:p>
    <w:p w:rsidR="003E3C81" w:rsidRPr="003E3C81" w:rsidRDefault="003E3C81" w:rsidP="003E3C81">
      <w:pPr>
        <w:pStyle w:val="ListParagraph"/>
        <w:numPr>
          <w:ilvl w:val="0"/>
          <w:numId w:val="28"/>
        </w:numPr>
        <w:rPr>
          <w:i/>
        </w:rPr>
      </w:pPr>
      <w:r>
        <w:t xml:space="preserve">Nếu người dùng đưa ra đáp án sai, chương trình </w:t>
      </w:r>
      <w:r w:rsidR="0076487D">
        <w:t>cho nhập lại</w:t>
      </w:r>
    </w:p>
    <w:p w:rsidR="003E3C81" w:rsidRPr="003E3C81" w:rsidRDefault="003E3C81" w:rsidP="003E3C81">
      <w:pPr>
        <w:pStyle w:val="ListParagraph"/>
        <w:numPr>
          <w:ilvl w:val="0"/>
          <w:numId w:val="28"/>
        </w:numPr>
        <w:rPr>
          <w:i/>
        </w:rPr>
      </w:pPr>
      <w:r>
        <w:t>Đến khi nào người dùng đưa ra đáp án đúng thì chương trình dừng lại</w:t>
      </w:r>
    </w:p>
    <w:p w:rsidR="003E3C81" w:rsidRDefault="003E3C81" w:rsidP="003E3C81">
      <w:pPr>
        <w:rPr>
          <w:i/>
        </w:rPr>
      </w:pPr>
      <w:r w:rsidRPr="003E3C81">
        <w:rPr>
          <w:i/>
        </w:rPr>
        <w:t xml:space="preserve">Gợi ý: - sử dụng </w:t>
      </w:r>
      <w:r>
        <w:rPr>
          <w:i/>
        </w:rPr>
        <w:t>cú pháp int number1=(int)(Math.random()*10) để tạo ra số ngẫu nhiên từ 0 đến 9</w:t>
      </w:r>
    </w:p>
    <w:p w:rsidR="00107D14" w:rsidRDefault="00107D14" w:rsidP="003E3C81">
      <w:pPr>
        <w:rPr>
          <w:i/>
        </w:rPr>
      </w:pPr>
    </w:p>
    <w:p w:rsidR="00107D14" w:rsidRDefault="00107D14" w:rsidP="003E3C81">
      <w:pPr>
        <w:rPr>
          <w:i/>
        </w:rPr>
      </w:pPr>
    </w:p>
    <w:p w:rsidR="00107D14" w:rsidRPr="00000920" w:rsidRDefault="00107D14" w:rsidP="00F112DE">
      <w:pPr>
        <w:pStyle w:val="Heading2"/>
      </w:pPr>
      <w:r w:rsidRPr="00000920">
        <w:t>Bài tập 6 (do while)</w:t>
      </w:r>
    </w:p>
    <w:p w:rsidR="00107D14" w:rsidRDefault="00107D14" w:rsidP="00107D14">
      <w:pPr>
        <w:rPr>
          <w:rFonts w:eastAsiaTheme="minorHAnsi"/>
          <w:lang w:eastAsia="en-US"/>
        </w:rPr>
      </w:pPr>
      <w:r>
        <w:rPr>
          <w:rFonts w:eastAsiaTheme="minorHAnsi"/>
          <w:lang w:eastAsia="en-US"/>
        </w:rPr>
        <w:t>Viết chương trình để thực hiện các công việc sau:</w:t>
      </w:r>
    </w:p>
    <w:p w:rsidR="00107D14" w:rsidRDefault="00107D14" w:rsidP="00107D14">
      <w:pPr>
        <w:pStyle w:val="ListParagraph"/>
        <w:numPr>
          <w:ilvl w:val="0"/>
          <w:numId w:val="28"/>
        </w:numPr>
      </w:pPr>
      <w:r>
        <w:t>In ra màn hình yêu cầu nhập 1 số nguyên</w:t>
      </w:r>
    </w:p>
    <w:p w:rsidR="00107D14" w:rsidRDefault="00107D14" w:rsidP="00107D14">
      <w:pPr>
        <w:pStyle w:val="ListParagraph"/>
        <w:numPr>
          <w:ilvl w:val="0"/>
          <w:numId w:val="28"/>
        </w:numPr>
      </w:pPr>
      <w:r>
        <w:lastRenderedPageBreak/>
        <w:t>Chương trình sẽ lặp mãi cho đến khi nào người dùng nhập giá trị 0.</w:t>
      </w:r>
    </w:p>
    <w:p w:rsidR="00107D14" w:rsidRDefault="00107D14" w:rsidP="00107D14">
      <w:pPr>
        <w:pStyle w:val="ListParagraph"/>
        <w:numPr>
          <w:ilvl w:val="0"/>
          <w:numId w:val="28"/>
        </w:numPr>
      </w:pPr>
      <w:r>
        <w:t>Chương trình sẽ tính tổng các số nguyên nhập vào đó</w:t>
      </w:r>
    </w:p>
    <w:p w:rsidR="00107D14" w:rsidRPr="00000920" w:rsidRDefault="00107D14" w:rsidP="00F112DE">
      <w:pPr>
        <w:pStyle w:val="Heading2"/>
      </w:pPr>
      <w:r w:rsidRPr="00000920">
        <w:t>Bài tập 7 (do while)</w:t>
      </w:r>
    </w:p>
    <w:p w:rsidR="00107D14" w:rsidRDefault="00107D14" w:rsidP="00107D14">
      <w:pPr>
        <w:rPr>
          <w:rFonts w:eastAsiaTheme="minorHAnsi"/>
          <w:lang w:eastAsia="en-US"/>
        </w:rPr>
      </w:pPr>
      <w:r>
        <w:rPr>
          <w:rFonts w:eastAsiaTheme="minorHAnsi"/>
          <w:lang w:eastAsia="en-US"/>
        </w:rPr>
        <w:t>Viết chương trình để thực hiện các công việc sau:</w:t>
      </w:r>
    </w:p>
    <w:p w:rsidR="00107D14" w:rsidRDefault="00107D14" w:rsidP="00107D14">
      <w:pPr>
        <w:pStyle w:val="ListParagraph"/>
        <w:numPr>
          <w:ilvl w:val="0"/>
          <w:numId w:val="28"/>
        </w:numPr>
      </w:pPr>
      <w:r>
        <w:t>In ra màn hình yêu cầu nhập 1 số nguyên</w:t>
      </w:r>
    </w:p>
    <w:p w:rsidR="00107D14" w:rsidRDefault="00107D14" w:rsidP="00107D14">
      <w:pPr>
        <w:pStyle w:val="ListParagraph"/>
        <w:numPr>
          <w:ilvl w:val="0"/>
          <w:numId w:val="28"/>
        </w:numPr>
      </w:pPr>
      <w:r>
        <w:t>Chương trình sẽ in ra màn hình số nhập vào là số chẵn hay lẻ</w:t>
      </w:r>
    </w:p>
    <w:p w:rsidR="00107D14" w:rsidRDefault="00107D14" w:rsidP="00107D14">
      <w:pPr>
        <w:pStyle w:val="ListParagraph"/>
        <w:numPr>
          <w:ilvl w:val="0"/>
          <w:numId w:val="28"/>
        </w:numPr>
      </w:pPr>
      <w:r>
        <w:t>Chương trình sẽ lặp mãi cho đến khi nào người dùng nhập giá trị 0.</w:t>
      </w:r>
    </w:p>
    <w:p w:rsidR="003611AB" w:rsidRPr="003611AB" w:rsidRDefault="003611AB" w:rsidP="00F112DE">
      <w:pPr>
        <w:pStyle w:val="Heading2"/>
      </w:pPr>
      <w:r w:rsidRPr="003611AB">
        <w:t xml:space="preserve">Bài tập </w:t>
      </w:r>
      <w:r>
        <w:t>7.1</w:t>
      </w:r>
    </w:p>
    <w:p w:rsidR="003611AB" w:rsidRPr="0076432B" w:rsidRDefault="003611AB" w:rsidP="003611AB">
      <w:pPr>
        <w:ind w:right="2272"/>
        <w:rPr>
          <w:sz w:val="28"/>
        </w:rPr>
      </w:pPr>
      <w:r w:rsidRPr="003611AB">
        <w:rPr>
          <w:sz w:val="28"/>
        </w:rPr>
        <w:t>Viết chương trình</w:t>
      </w:r>
      <w:r w:rsidRPr="0076432B">
        <w:rPr>
          <w:sz w:val="28"/>
        </w:rPr>
        <w:t xml:space="preserve"> thông báo cho người dùng nhập vào 1 ký tự, sau đó in ra ký tự người dùng vừa nhập vào. Chừng nào người dùng còn nhập ký tự khác ‘X’ thì cho nhập tiếp, ngược lại dừng nhập và kết thúc chương trình. Sử dụng do..while.</w:t>
      </w:r>
    </w:p>
    <w:p w:rsidR="003611AB" w:rsidRPr="0076432B" w:rsidRDefault="003611AB" w:rsidP="003611AB">
      <w:pPr>
        <w:ind w:right="2272"/>
        <w:jc w:val="center"/>
        <w:rPr>
          <w:sz w:val="28"/>
        </w:rPr>
      </w:pPr>
      <w:r w:rsidRPr="0076432B">
        <w:rPr>
          <w:noProof/>
          <w:sz w:val="28"/>
        </w:rPr>
        <w:drawing>
          <wp:inline distT="0" distB="0" distL="0" distR="0" wp14:anchorId="254405AE" wp14:editId="3D9A9896">
            <wp:extent cx="2141406" cy="1226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1406" cy="1226926"/>
                    </a:xfrm>
                    <a:prstGeom prst="rect">
                      <a:avLst/>
                    </a:prstGeom>
                  </pic:spPr>
                </pic:pic>
              </a:graphicData>
            </a:graphic>
          </wp:inline>
        </w:drawing>
      </w:r>
    </w:p>
    <w:p w:rsidR="003611AB" w:rsidRDefault="003611AB" w:rsidP="00107D14">
      <w:pPr>
        <w:pStyle w:val="ListParagraph"/>
        <w:numPr>
          <w:ilvl w:val="0"/>
          <w:numId w:val="28"/>
        </w:numPr>
      </w:pPr>
    </w:p>
    <w:p w:rsidR="00107D14" w:rsidRPr="00000920" w:rsidRDefault="00107D14" w:rsidP="00F112DE">
      <w:pPr>
        <w:pStyle w:val="Heading2"/>
      </w:pPr>
      <w:r w:rsidRPr="00000920">
        <w:t>Bài tập 8 (for)</w:t>
      </w:r>
    </w:p>
    <w:p w:rsidR="00107D14" w:rsidRDefault="00107D14" w:rsidP="00107D14">
      <w:pPr>
        <w:rPr>
          <w:rFonts w:eastAsiaTheme="minorHAnsi"/>
          <w:lang w:eastAsia="en-US"/>
        </w:rPr>
      </w:pPr>
      <w:r>
        <w:rPr>
          <w:rFonts w:eastAsiaTheme="minorHAnsi"/>
          <w:lang w:eastAsia="en-US"/>
        </w:rPr>
        <w:t>Viết chương trình để thực hiện các công việc sau:</w:t>
      </w:r>
    </w:p>
    <w:p w:rsidR="00107D14" w:rsidRDefault="00107D14" w:rsidP="00107D14">
      <w:pPr>
        <w:pStyle w:val="ListParagraph"/>
        <w:numPr>
          <w:ilvl w:val="0"/>
          <w:numId w:val="28"/>
        </w:numPr>
      </w:pPr>
      <w:r>
        <w:t>In ra màn hình 100 dòng “Welcome to JAVA”</w:t>
      </w:r>
    </w:p>
    <w:p w:rsidR="00107D14" w:rsidRPr="00000920" w:rsidRDefault="00107D14" w:rsidP="00F112DE">
      <w:pPr>
        <w:pStyle w:val="Heading2"/>
      </w:pPr>
      <w:r w:rsidRPr="00000920">
        <w:t>Bài tập 9 (for)</w:t>
      </w:r>
    </w:p>
    <w:p w:rsidR="00107D14" w:rsidRDefault="00107D14" w:rsidP="00107D14">
      <w:pPr>
        <w:rPr>
          <w:rFonts w:eastAsiaTheme="minorHAnsi"/>
          <w:lang w:eastAsia="en-US"/>
        </w:rPr>
      </w:pPr>
      <w:r>
        <w:rPr>
          <w:rFonts w:eastAsiaTheme="minorHAnsi"/>
          <w:lang w:eastAsia="en-US"/>
        </w:rPr>
        <w:t>Viết chương trình để thực hiện các công việc sau:</w:t>
      </w:r>
    </w:p>
    <w:p w:rsidR="00107D14" w:rsidRDefault="00107D14" w:rsidP="00107D14">
      <w:pPr>
        <w:pStyle w:val="ListParagraph"/>
        <w:numPr>
          <w:ilvl w:val="0"/>
          <w:numId w:val="28"/>
        </w:numPr>
      </w:pPr>
      <w:r>
        <w:t>Nhập vào 5 số nguyên</w:t>
      </w:r>
    </w:p>
    <w:p w:rsidR="00107D14" w:rsidRDefault="00107D14" w:rsidP="00107D14">
      <w:pPr>
        <w:pStyle w:val="ListParagraph"/>
        <w:numPr>
          <w:ilvl w:val="0"/>
          <w:numId w:val="28"/>
        </w:numPr>
      </w:pPr>
      <w:r>
        <w:t>Tính tổng của 5 số nguyên đó</w:t>
      </w:r>
    </w:p>
    <w:p w:rsidR="00107D14" w:rsidRPr="00000920" w:rsidRDefault="00107D14" w:rsidP="00F112DE">
      <w:pPr>
        <w:pStyle w:val="Heading2"/>
      </w:pPr>
      <w:r w:rsidRPr="00000920">
        <w:t>Bài tập 10 (nested for)</w:t>
      </w:r>
    </w:p>
    <w:p w:rsidR="00107D14" w:rsidRPr="0023468E" w:rsidRDefault="00107D14" w:rsidP="00107D14">
      <w:pPr>
        <w:rPr>
          <w:rFonts w:eastAsiaTheme="minorHAnsi"/>
          <w:lang w:eastAsia="en-US"/>
        </w:rPr>
      </w:pPr>
      <w:r>
        <w:rPr>
          <w:rFonts w:eastAsiaTheme="minorHAnsi"/>
          <w:lang w:eastAsia="en-US"/>
        </w:rPr>
        <w:t>Viết chương trình để in ra màn hình dạng sau:</w:t>
      </w:r>
    </w:p>
    <w:p w:rsidR="00107D14" w:rsidRDefault="00107D14" w:rsidP="00107D14">
      <w:pPr>
        <w:jc w:val="center"/>
        <w:rPr>
          <w:noProof/>
          <w:lang w:eastAsia="en-US"/>
        </w:rPr>
      </w:pPr>
      <w:r>
        <w:rPr>
          <w:noProof/>
        </w:rPr>
        <w:lastRenderedPageBreak/>
        <w:drawing>
          <wp:inline distT="0" distB="0" distL="0" distR="0" wp14:anchorId="59CE750F" wp14:editId="606DA108">
            <wp:extent cx="815340" cy="929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2864"/>
                    <a:stretch/>
                  </pic:blipFill>
                  <pic:spPr bwMode="auto">
                    <a:xfrm>
                      <a:off x="0" y="0"/>
                      <a:ext cx="815411" cy="929721"/>
                    </a:xfrm>
                    <a:prstGeom prst="rect">
                      <a:avLst/>
                    </a:prstGeom>
                    <a:ln>
                      <a:noFill/>
                    </a:ln>
                    <a:extLst>
                      <a:ext uri="{53640926-AAD7-44D8-BBD7-CCE9431645EC}">
                        <a14:shadowObscured xmlns:a14="http://schemas.microsoft.com/office/drawing/2010/main"/>
                      </a:ext>
                    </a:extLst>
                  </pic:spPr>
                </pic:pic>
              </a:graphicData>
            </a:graphic>
          </wp:inline>
        </w:drawing>
      </w:r>
      <w:r w:rsidRPr="00010022">
        <w:rPr>
          <w:noProof/>
          <w:lang w:eastAsia="en-US"/>
        </w:rPr>
        <w:t xml:space="preserve"> </w:t>
      </w:r>
      <w:r>
        <w:rPr>
          <w:noProof/>
        </w:rPr>
        <w:drawing>
          <wp:inline distT="0" distB="0" distL="0" distR="0" wp14:anchorId="68C78EEA" wp14:editId="4AC28D22">
            <wp:extent cx="1165961" cy="13259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5961" cy="1325995"/>
                    </a:xfrm>
                    <a:prstGeom prst="rect">
                      <a:avLst/>
                    </a:prstGeom>
                  </pic:spPr>
                </pic:pic>
              </a:graphicData>
            </a:graphic>
          </wp:inline>
        </w:drawing>
      </w:r>
    </w:p>
    <w:p w:rsidR="00107D14" w:rsidRPr="003E3C81" w:rsidRDefault="00107D14" w:rsidP="003E3C81">
      <w:pPr>
        <w:rPr>
          <w:i/>
        </w:rPr>
      </w:pPr>
    </w:p>
    <w:p w:rsidR="0038171B" w:rsidRPr="00000920" w:rsidRDefault="0038171B" w:rsidP="00F112DE">
      <w:pPr>
        <w:pStyle w:val="Heading2"/>
      </w:pPr>
      <w:r w:rsidRPr="00000920">
        <w:t xml:space="preserve">Bài tập </w:t>
      </w:r>
      <w:r w:rsidR="00197FD9" w:rsidRPr="00000920">
        <w:t>4</w:t>
      </w:r>
      <w:r w:rsidRPr="00000920">
        <w:t xml:space="preserve"> (while, break)</w:t>
      </w:r>
    </w:p>
    <w:p w:rsidR="0038171B" w:rsidRDefault="0038171B" w:rsidP="0038171B">
      <w:pPr>
        <w:rPr>
          <w:rFonts w:eastAsiaTheme="minorHAnsi"/>
          <w:lang w:eastAsia="en-US"/>
        </w:rPr>
      </w:pPr>
      <w:r>
        <w:rPr>
          <w:rFonts w:eastAsiaTheme="minorHAnsi"/>
          <w:lang w:eastAsia="en-US"/>
        </w:rPr>
        <w:t>Viết chương trình để kiểm tra 1 chuỗi nhập vào có đối xứng hay không? (palindrome)</w:t>
      </w:r>
    </w:p>
    <w:p w:rsidR="00884E3A" w:rsidRDefault="0038171B" w:rsidP="0038171B">
      <w:pPr>
        <w:rPr>
          <w:i/>
        </w:rPr>
      </w:pPr>
      <w:r w:rsidRPr="003E3C81">
        <w:rPr>
          <w:i/>
        </w:rPr>
        <w:t>Gợ</w:t>
      </w:r>
      <w:r w:rsidR="00C40193">
        <w:rPr>
          <w:i/>
        </w:rPr>
        <w:t xml:space="preserve">i ý:  </w:t>
      </w:r>
      <w:r w:rsidR="001C1FE4">
        <w:rPr>
          <w:i/>
        </w:rPr>
        <w:tab/>
        <w:t>- Dùng phương thức nextLine() của đối tượng Scanner để nhập chuỗi</w:t>
      </w:r>
    </w:p>
    <w:p w:rsidR="00884E3A" w:rsidRDefault="00884E3A" w:rsidP="0038171B">
      <w:pPr>
        <w:rPr>
          <w:i/>
        </w:rPr>
      </w:pPr>
      <w:r>
        <w:rPr>
          <w:i/>
        </w:rPr>
        <w:tab/>
        <w:t>- s.length() để trả về số ký tự trong chuỗi</w:t>
      </w:r>
    </w:p>
    <w:p w:rsidR="00152657" w:rsidRDefault="00152657" w:rsidP="0038171B">
      <w:pPr>
        <w:rPr>
          <w:i/>
        </w:rPr>
      </w:pPr>
      <w:r>
        <w:rPr>
          <w:i/>
        </w:rPr>
        <w:tab/>
        <w:t>- sử dụng s.charAt(index) để truy cập tới ký tự tại chỉ số</w:t>
      </w:r>
      <w:r w:rsidR="00364BAB">
        <w:rPr>
          <w:i/>
        </w:rPr>
        <w:t xml:space="preserve"> nào đó của chuỗi</w:t>
      </w:r>
    </w:p>
    <w:p w:rsidR="001C1FE4" w:rsidRDefault="001C1FE4" w:rsidP="0038171B">
      <w:pPr>
        <w:rPr>
          <w:i/>
        </w:rPr>
      </w:pPr>
      <w:r>
        <w:rPr>
          <w:i/>
        </w:rPr>
        <w:tab/>
        <w:t>-</w:t>
      </w:r>
      <w:r w:rsidR="005D6C5A">
        <w:rPr>
          <w:i/>
        </w:rPr>
        <w:t xml:space="preserve"> cho chỉ số low, high để quét đầu và cuối chuỗi nhập vào, low++, high-- sau mỗi lần kiểm tra</w:t>
      </w:r>
    </w:p>
    <w:p w:rsidR="0038171B" w:rsidRDefault="00C40193" w:rsidP="001C1FE4">
      <w:pPr>
        <w:ind w:left="1440"/>
        <w:rPr>
          <w:i/>
        </w:rPr>
      </w:pPr>
      <w:r>
        <w:rPr>
          <w:i/>
        </w:rPr>
        <w:t>if (s.charAt(low)!=s.charAt(high)){</w:t>
      </w:r>
    </w:p>
    <w:p w:rsidR="00C40193" w:rsidRDefault="00C40193" w:rsidP="001C1FE4">
      <w:pPr>
        <w:ind w:left="1440"/>
        <w:rPr>
          <w:i/>
        </w:rPr>
      </w:pPr>
      <w:r>
        <w:rPr>
          <w:i/>
        </w:rPr>
        <w:tab/>
        <w:t>isPalindrome =false;</w:t>
      </w:r>
    </w:p>
    <w:p w:rsidR="00C40193" w:rsidRDefault="00C40193" w:rsidP="001C1FE4">
      <w:pPr>
        <w:ind w:left="1440"/>
        <w:rPr>
          <w:i/>
        </w:rPr>
      </w:pPr>
      <w:r>
        <w:rPr>
          <w:i/>
        </w:rPr>
        <w:tab/>
        <w:t>break;</w:t>
      </w:r>
    </w:p>
    <w:p w:rsidR="00C40193" w:rsidRPr="003E3C81" w:rsidRDefault="00C40193" w:rsidP="001C1FE4">
      <w:pPr>
        <w:ind w:left="1440"/>
        <w:rPr>
          <w:i/>
        </w:rPr>
      </w:pPr>
      <w:r>
        <w:rPr>
          <w:i/>
        </w:rPr>
        <w:t>}</w:t>
      </w:r>
    </w:p>
    <w:p w:rsidR="006109A0" w:rsidRPr="00000920" w:rsidRDefault="006109A0" w:rsidP="00F112DE">
      <w:pPr>
        <w:pStyle w:val="Heading2"/>
      </w:pPr>
      <w:r w:rsidRPr="00000920">
        <w:t>Bài tập 12 (for)</w:t>
      </w:r>
    </w:p>
    <w:p w:rsidR="006109A0" w:rsidRPr="00F915E6" w:rsidRDefault="006109A0" w:rsidP="006109A0">
      <w:pPr>
        <w:rPr>
          <w:rFonts w:eastAsiaTheme="minorHAnsi"/>
          <w:lang w:eastAsia="en-US"/>
        </w:rPr>
      </w:pPr>
      <w:r w:rsidRPr="00F915E6">
        <w:rPr>
          <w:rFonts w:eastAsiaTheme="minorHAnsi"/>
          <w:lang w:eastAsia="en-US"/>
        </w:rPr>
        <w:t>Viết chương trình để thực hiện các bước công việc sau:</w:t>
      </w:r>
    </w:p>
    <w:p w:rsidR="006109A0" w:rsidRPr="00F915E6" w:rsidRDefault="006109A0" w:rsidP="006109A0">
      <w:pPr>
        <w:pStyle w:val="ListParagraph"/>
        <w:numPr>
          <w:ilvl w:val="0"/>
          <w:numId w:val="28"/>
        </w:numPr>
      </w:pPr>
      <w:r w:rsidRPr="00F915E6">
        <w:t xml:space="preserve">Thông báo người dùng nhập vào 1 số nguyên </w:t>
      </w:r>
      <w:r w:rsidRPr="009A05D9">
        <w:rPr>
          <w:b/>
        </w:rPr>
        <w:t>num1</w:t>
      </w:r>
    </w:p>
    <w:p w:rsidR="006109A0" w:rsidRDefault="006109A0" w:rsidP="006109A0">
      <w:pPr>
        <w:pStyle w:val="ListParagraph"/>
        <w:numPr>
          <w:ilvl w:val="0"/>
          <w:numId w:val="28"/>
        </w:numPr>
      </w:pPr>
      <w:r w:rsidRPr="00F915E6">
        <w:t>In ra số đó có phải là số nguyên tố hay ko</w:t>
      </w:r>
    </w:p>
    <w:p w:rsidR="006109A0" w:rsidRPr="00000920" w:rsidRDefault="006109A0" w:rsidP="00F112DE">
      <w:pPr>
        <w:pStyle w:val="Heading2"/>
      </w:pPr>
      <w:r w:rsidRPr="00000920">
        <w:t>Bài tập 13 (for)</w:t>
      </w:r>
    </w:p>
    <w:p w:rsidR="006109A0" w:rsidRPr="00F915E6" w:rsidRDefault="006109A0" w:rsidP="006109A0">
      <w:pPr>
        <w:rPr>
          <w:rFonts w:eastAsiaTheme="minorHAnsi"/>
          <w:lang w:eastAsia="en-US"/>
        </w:rPr>
      </w:pPr>
      <w:r w:rsidRPr="00F915E6">
        <w:rPr>
          <w:rFonts w:eastAsiaTheme="minorHAnsi"/>
          <w:lang w:eastAsia="en-US"/>
        </w:rPr>
        <w:t>Viết chương trình để thực hiện các bước công việc sau:</w:t>
      </w:r>
    </w:p>
    <w:p w:rsidR="006109A0" w:rsidRPr="00F915E6" w:rsidRDefault="006109A0" w:rsidP="006109A0">
      <w:pPr>
        <w:pStyle w:val="ListParagraph"/>
        <w:numPr>
          <w:ilvl w:val="0"/>
          <w:numId w:val="28"/>
        </w:numPr>
      </w:pPr>
      <w:r w:rsidRPr="00F915E6">
        <w:t xml:space="preserve">Thông báo người dùng nhập vào 1 số nguyên </w:t>
      </w:r>
      <w:r w:rsidRPr="009A05D9">
        <w:rPr>
          <w:b/>
        </w:rPr>
        <w:t>num1</w:t>
      </w:r>
    </w:p>
    <w:p w:rsidR="006109A0" w:rsidRPr="00000920" w:rsidRDefault="006109A0" w:rsidP="00286C87">
      <w:pPr>
        <w:pStyle w:val="ListParagraph"/>
        <w:numPr>
          <w:ilvl w:val="0"/>
          <w:numId w:val="28"/>
        </w:numPr>
      </w:pPr>
      <w:r w:rsidRPr="00F915E6">
        <w:t xml:space="preserve">In ra số đó có phải là số </w:t>
      </w:r>
      <w:r>
        <w:t>chính phương</w:t>
      </w:r>
      <w:r w:rsidRPr="00F915E6">
        <w:t xml:space="preserve"> hay ko</w:t>
      </w:r>
    </w:p>
    <w:p w:rsidR="00D75857" w:rsidRPr="00000920" w:rsidRDefault="0038171B" w:rsidP="00F112DE">
      <w:pPr>
        <w:pStyle w:val="Heading2"/>
      </w:pPr>
      <w:r w:rsidRPr="00000920">
        <w:rPr>
          <w:rFonts w:ascii="Times New Roman" w:eastAsia="Times New Roman" w:hAnsi="Times New Roman" w:cs="Times New Roman"/>
          <w:sz w:val="24"/>
          <w:szCs w:val="24"/>
          <w:lang w:eastAsia="en-US"/>
        </w:rPr>
        <w:br/>
      </w:r>
      <w:r w:rsidR="00D75857" w:rsidRPr="00000920">
        <w:t xml:space="preserve">Bài tập </w:t>
      </w:r>
      <w:r w:rsidR="00BD1781" w:rsidRPr="00000920">
        <w:t>5</w:t>
      </w:r>
      <w:r w:rsidR="00D75857" w:rsidRPr="00000920">
        <w:t xml:space="preserve"> (</w:t>
      </w:r>
      <w:r w:rsidR="000E607D">
        <w:t>for</w:t>
      </w:r>
      <w:r w:rsidR="00D75857" w:rsidRPr="00000920">
        <w:t>, continue)</w:t>
      </w:r>
    </w:p>
    <w:p w:rsidR="00D75857" w:rsidRDefault="00D75857" w:rsidP="00D75857">
      <w:pPr>
        <w:rPr>
          <w:rFonts w:eastAsiaTheme="minorHAnsi"/>
          <w:lang w:eastAsia="en-US"/>
        </w:rPr>
      </w:pPr>
      <w:r>
        <w:rPr>
          <w:rFonts w:eastAsiaTheme="minorHAnsi"/>
          <w:lang w:eastAsia="en-US"/>
        </w:rPr>
        <w:t xml:space="preserve">Viết chương trình để tính tổng các số từ 1 đến </w:t>
      </w:r>
      <w:r w:rsidR="002204A4">
        <w:rPr>
          <w:rFonts w:eastAsiaTheme="minorHAnsi"/>
          <w:lang w:eastAsia="en-US"/>
        </w:rPr>
        <w:t>1</w:t>
      </w:r>
      <w:r>
        <w:rPr>
          <w:rFonts w:eastAsiaTheme="minorHAnsi"/>
          <w:lang w:eastAsia="en-US"/>
        </w:rPr>
        <w:t>50, trừ ra các số 33, 56, 69 (không tính vào tổng)</w:t>
      </w:r>
    </w:p>
    <w:p w:rsidR="0038171B" w:rsidRPr="003E3C81" w:rsidRDefault="0038171B" w:rsidP="0038171B">
      <w:pPr>
        <w:rPr>
          <w:i/>
        </w:rPr>
      </w:pPr>
      <w:r w:rsidRPr="0038171B">
        <w:rPr>
          <w:rFonts w:ascii="Times New Roman" w:eastAsia="Times New Roman" w:hAnsi="Times New Roman" w:cs="Times New Roman"/>
          <w:sz w:val="24"/>
          <w:szCs w:val="24"/>
          <w:lang w:eastAsia="en-US"/>
        </w:rPr>
        <w:br/>
      </w:r>
    </w:p>
    <w:p w:rsidR="00242E94" w:rsidRDefault="00242E94" w:rsidP="00242E94"/>
    <w:p w:rsidR="000A296F" w:rsidRPr="00415228" w:rsidRDefault="000A296F" w:rsidP="000A296F"/>
    <w:p w:rsidR="00650072" w:rsidRPr="00000920" w:rsidRDefault="00650072" w:rsidP="00F112DE">
      <w:pPr>
        <w:pStyle w:val="Heading2"/>
      </w:pPr>
      <w:r w:rsidRPr="00000920">
        <w:t>Bài tập 1</w:t>
      </w:r>
      <w:r w:rsidR="00704175" w:rsidRPr="00000920">
        <w:t>1</w:t>
      </w:r>
      <w:r w:rsidRPr="00000920">
        <w:t xml:space="preserve"> (</w:t>
      </w:r>
      <w:r w:rsidR="008E3FA8" w:rsidRPr="00000920">
        <w:t xml:space="preserve">while, </w:t>
      </w:r>
      <w:r w:rsidRPr="00000920">
        <w:t>for</w:t>
      </w:r>
      <w:r w:rsidR="008E3FA8" w:rsidRPr="00000920">
        <w:t>, break</w:t>
      </w:r>
      <w:r w:rsidRPr="00000920">
        <w:t>)</w:t>
      </w:r>
    </w:p>
    <w:p w:rsidR="00650072" w:rsidRPr="00C323FB" w:rsidRDefault="00650072" w:rsidP="00650072">
      <w:pPr>
        <w:rPr>
          <w:rFonts w:eastAsiaTheme="minorHAnsi"/>
          <w:color w:val="FF0000"/>
          <w:lang w:eastAsia="en-US"/>
        </w:rPr>
      </w:pPr>
      <w:r w:rsidRPr="00C323FB">
        <w:rPr>
          <w:rFonts w:eastAsiaTheme="minorHAnsi"/>
          <w:color w:val="FF0000"/>
          <w:lang w:eastAsia="en-US"/>
        </w:rPr>
        <w:t xml:space="preserve">Viết chương trình để </w:t>
      </w:r>
      <w:r w:rsidR="008E3FA8" w:rsidRPr="00C323FB">
        <w:rPr>
          <w:rFonts w:eastAsiaTheme="minorHAnsi"/>
          <w:color w:val="FF0000"/>
          <w:lang w:eastAsia="en-US"/>
        </w:rPr>
        <w:t>thực hiện các bước công việc sau:</w:t>
      </w:r>
    </w:p>
    <w:p w:rsidR="008E3FA8" w:rsidRPr="00C323FB" w:rsidRDefault="008E3FA8" w:rsidP="008E3FA8">
      <w:pPr>
        <w:pStyle w:val="ListParagraph"/>
        <w:numPr>
          <w:ilvl w:val="0"/>
          <w:numId w:val="28"/>
        </w:numPr>
        <w:rPr>
          <w:color w:val="FF0000"/>
        </w:rPr>
      </w:pPr>
      <w:r w:rsidRPr="00C323FB">
        <w:rPr>
          <w:color w:val="FF0000"/>
        </w:rPr>
        <w:t xml:space="preserve">Thông báo người dùng nhập vào 1 số nguyên </w:t>
      </w:r>
      <w:r w:rsidRPr="00C323FB">
        <w:rPr>
          <w:b/>
          <w:i/>
          <w:color w:val="FF0000"/>
        </w:rPr>
        <w:t>num1</w:t>
      </w:r>
    </w:p>
    <w:p w:rsidR="008E3FA8" w:rsidRPr="00C323FB" w:rsidRDefault="008E3FA8" w:rsidP="008E3FA8">
      <w:pPr>
        <w:pStyle w:val="ListParagraph"/>
        <w:numPr>
          <w:ilvl w:val="0"/>
          <w:numId w:val="28"/>
        </w:numPr>
        <w:rPr>
          <w:color w:val="FF0000"/>
        </w:rPr>
      </w:pPr>
      <w:r w:rsidRPr="00C323FB">
        <w:rPr>
          <w:color w:val="FF0000"/>
        </w:rPr>
        <w:t xml:space="preserve">In ra các số nguyên tố trong khoảng từ 1 đến số nguyên nhập vào </w:t>
      </w:r>
      <w:r w:rsidRPr="00C323FB">
        <w:rPr>
          <w:b/>
          <w:i/>
          <w:color w:val="FF0000"/>
        </w:rPr>
        <w:t>num1</w:t>
      </w:r>
    </w:p>
    <w:p w:rsidR="008E3FA8" w:rsidRDefault="008E3FA8" w:rsidP="008E3FA8">
      <w:pPr>
        <w:rPr>
          <w:i/>
        </w:rPr>
      </w:pPr>
      <w:r w:rsidRPr="003E3C81">
        <w:rPr>
          <w:i/>
        </w:rPr>
        <w:t>Gợi ý:</w:t>
      </w:r>
    </w:p>
    <w:p w:rsidR="008E3FA8" w:rsidRPr="008E3FA8" w:rsidRDefault="008E3FA8" w:rsidP="008E3FA8">
      <w:pPr>
        <w:pStyle w:val="ListParagraph"/>
        <w:numPr>
          <w:ilvl w:val="0"/>
          <w:numId w:val="28"/>
        </w:numPr>
        <w:rPr>
          <w:i/>
        </w:rPr>
      </w:pPr>
      <w:r w:rsidRPr="008E3FA8">
        <w:rPr>
          <w:i/>
        </w:rPr>
        <w:t xml:space="preserve"> số nguyên tố là số chỉ chia hết cho 1 và chính nó</w:t>
      </w:r>
    </w:p>
    <w:p w:rsidR="008E3FA8" w:rsidRPr="008E3FA8" w:rsidRDefault="008E3FA8" w:rsidP="008E3FA8">
      <w:pPr>
        <w:pStyle w:val="ListParagraph"/>
        <w:numPr>
          <w:ilvl w:val="0"/>
          <w:numId w:val="28"/>
        </w:numPr>
        <w:rPr>
          <w:i/>
        </w:rPr>
      </w:pPr>
      <w:r>
        <w:rPr>
          <w:i/>
        </w:rPr>
        <w:t>Sử dụng toán tử % (chia lấy dư) để xác định tính chia hết</w:t>
      </w:r>
    </w:p>
    <w:p w:rsidR="00C323FB" w:rsidRPr="009D5CF2" w:rsidRDefault="00C323FB" w:rsidP="00C323FB">
      <w:pPr>
        <w:pStyle w:val="Heading1"/>
      </w:pPr>
      <w:r w:rsidRPr="009D5CF2">
        <w:t>Session 6</w:t>
      </w:r>
    </w:p>
    <w:p w:rsidR="00C323FB" w:rsidRPr="00000920" w:rsidRDefault="00C323FB" w:rsidP="00F112DE">
      <w:pPr>
        <w:pStyle w:val="Heading2"/>
      </w:pPr>
      <w:r w:rsidRPr="00000920">
        <w:t xml:space="preserve">Bài tập 1 </w:t>
      </w:r>
    </w:p>
    <w:p w:rsidR="00C323FB" w:rsidRPr="009D5CF2" w:rsidRDefault="00C323FB" w:rsidP="00C323FB">
      <w:pPr>
        <w:rPr>
          <w:rFonts w:eastAsiaTheme="minorHAnsi"/>
          <w:lang w:eastAsia="en-US"/>
        </w:rPr>
      </w:pPr>
      <w:r w:rsidRPr="009D5CF2">
        <w:rPr>
          <w:rFonts w:eastAsiaTheme="minorHAnsi"/>
          <w:lang w:eastAsia="en-US"/>
        </w:rPr>
        <w:t xml:space="preserve">Viết </w:t>
      </w:r>
      <w:r w:rsidR="002F34BB" w:rsidRPr="009D5CF2">
        <w:rPr>
          <w:rFonts w:eastAsiaTheme="minorHAnsi"/>
          <w:lang w:eastAsia="en-US"/>
        </w:rPr>
        <w:t xml:space="preserve">lớp </w:t>
      </w:r>
      <w:r w:rsidR="002F34BB" w:rsidRPr="009D5CF2">
        <w:rPr>
          <w:rFonts w:eastAsiaTheme="minorHAnsi"/>
          <w:b/>
          <w:lang w:eastAsia="en-US"/>
        </w:rPr>
        <w:t>Rectangle</w:t>
      </w:r>
      <w:r w:rsidR="002F34BB" w:rsidRPr="009D5CF2">
        <w:rPr>
          <w:rFonts w:eastAsiaTheme="minorHAnsi"/>
          <w:lang w:eastAsia="en-US"/>
        </w:rPr>
        <w:t xml:space="preserve"> gồm có 2 thuộc tính là </w:t>
      </w:r>
      <w:r w:rsidR="002F34BB" w:rsidRPr="009D5CF2">
        <w:rPr>
          <w:rFonts w:eastAsiaTheme="minorHAnsi"/>
          <w:b/>
          <w:lang w:eastAsia="en-US"/>
        </w:rPr>
        <w:t>width</w:t>
      </w:r>
      <w:r w:rsidR="002F34BB" w:rsidRPr="009D5CF2">
        <w:rPr>
          <w:rFonts w:eastAsiaTheme="minorHAnsi"/>
          <w:b/>
          <w:i/>
          <w:lang w:eastAsia="en-US"/>
        </w:rPr>
        <w:t xml:space="preserve"> </w:t>
      </w:r>
      <w:r w:rsidR="002F34BB" w:rsidRPr="009D5CF2">
        <w:rPr>
          <w:rFonts w:eastAsiaTheme="minorHAnsi"/>
          <w:lang w:eastAsia="en-US"/>
        </w:rPr>
        <w:t xml:space="preserve">và </w:t>
      </w:r>
      <w:r w:rsidR="002F34BB" w:rsidRPr="009D5CF2">
        <w:rPr>
          <w:rFonts w:eastAsiaTheme="minorHAnsi"/>
          <w:b/>
          <w:lang w:eastAsia="en-US"/>
        </w:rPr>
        <w:t>height</w:t>
      </w:r>
      <w:r w:rsidR="001E5D54">
        <w:rPr>
          <w:rFonts w:eastAsiaTheme="minorHAnsi"/>
          <w:b/>
          <w:lang w:eastAsia="en-US"/>
        </w:rPr>
        <w:t xml:space="preserve"> </w:t>
      </w:r>
      <w:r w:rsidR="001E5D54">
        <w:rPr>
          <w:rFonts w:eastAsiaTheme="minorHAnsi"/>
          <w:lang w:eastAsia="en-US"/>
        </w:rPr>
        <w:t>kiểu</w:t>
      </w:r>
      <w:r w:rsidR="000C282A">
        <w:rPr>
          <w:rFonts w:eastAsiaTheme="minorHAnsi"/>
          <w:lang w:eastAsia="en-US"/>
        </w:rPr>
        <w:t xml:space="preserve"> int, access modifier kiểu</w:t>
      </w:r>
      <w:r w:rsidR="001E5D54">
        <w:rPr>
          <w:rFonts w:eastAsiaTheme="minorHAnsi"/>
          <w:lang w:eastAsia="en-US"/>
        </w:rPr>
        <w:t xml:space="preserve"> mặc định</w:t>
      </w:r>
      <w:r w:rsidR="002F34BB" w:rsidRPr="009D5CF2">
        <w:rPr>
          <w:rFonts w:eastAsiaTheme="minorHAnsi"/>
          <w:lang w:eastAsia="en-US"/>
        </w:rPr>
        <w:t>. Trong lớp này, viết phương thức main thực hiện các công việc sau:</w:t>
      </w:r>
    </w:p>
    <w:p w:rsidR="002F34BB" w:rsidRPr="009D5CF2" w:rsidRDefault="002F34BB" w:rsidP="002F34BB">
      <w:pPr>
        <w:pStyle w:val="ListParagraph"/>
        <w:numPr>
          <w:ilvl w:val="0"/>
          <w:numId w:val="28"/>
        </w:numPr>
      </w:pPr>
      <w:r w:rsidRPr="009D5CF2">
        <w:t xml:space="preserve">Khởi tạo đối tượng </w:t>
      </w:r>
      <w:r w:rsidRPr="009D5CF2">
        <w:rPr>
          <w:b/>
        </w:rPr>
        <w:t>Rectangle</w:t>
      </w:r>
      <w:r w:rsidRPr="009D5CF2">
        <w:t xml:space="preserve">, sử dụng toán tử </w:t>
      </w:r>
      <w:r w:rsidRPr="009D5CF2">
        <w:rPr>
          <w:b/>
        </w:rPr>
        <w:t>new</w:t>
      </w:r>
    </w:p>
    <w:p w:rsidR="002F34BB" w:rsidRPr="009D5CF2" w:rsidRDefault="002F34BB" w:rsidP="002F34BB">
      <w:pPr>
        <w:pStyle w:val="ListParagraph"/>
        <w:numPr>
          <w:ilvl w:val="0"/>
          <w:numId w:val="28"/>
        </w:numPr>
      </w:pPr>
      <w:r w:rsidRPr="009D5CF2">
        <w:t xml:space="preserve">Thiết lập các thuộc tính </w:t>
      </w:r>
      <w:r w:rsidRPr="009D5CF2">
        <w:rPr>
          <w:b/>
        </w:rPr>
        <w:t>width</w:t>
      </w:r>
      <w:r w:rsidRPr="009D5CF2">
        <w:t xml:space="preserve"> và </w:t>
      </w:r>
      <w:r w:rsidRPr="009D5CF2">
        <w:rPr>
          <w:b/>
        </w:rPr>
        <w:t>height</w:t>
      </w:r>
      <w:r w:rsidRPr="009D5CF2">
        <w:t xml:space="preserve"> cho đối tượng đó</w:t>
      </w:r>
      <w:r w:rsidR="001E5D54">
        <w:t xml:space="preserve"> dùng toán  tử .</w:t>
      </w:r>
      <w:r w:rsidRPr="009D5CF2">
        <w:t>.</w:t>
      </w:r>
    </w:p>
    <w:p w:rsidR="002F34BB" w:rsidRPr="009D5CF2" w:rsidRDefault="002F34BB" w:rsidP="002F34BB">
      <w:pPr>
        <w:pStyle w:val="ListParagraph"/>
        <w:numPr>
          <w:ilvl w:val="0"/>
          <w:numId w:val="28"/>
        </w:numPr>
      </w:pPr>
      <w:r w:rsidRPr="009D5CF2">
        <w:t xml:space="preserve">Sau đó, in ra các thuộc tính </w:t>
      </w:r>
      <w:r w:rsidRPr="009D5CF2">
        <w:rPr>
          <w:b/>
        </w:rPr>
        <w:t>width</w:t>
      </w:r>
      <w:r w:rsidRPr="009D5CF2">
        <w:t xml:space="preserve"> và </w:t>
      </w:r>
      <w:r w:rsidRPr="009D5CF2">
        <w:rPr>
          <w:b/>
        </w:rPr>
        <w:t>height</w:t>
      </w:r>
      <w:r w:rsidRPr="009D5CF2">
        <w:t xml:space="preserve"> đã được thiết lập</w:t>
      </w:r>
    </w:p>
    <w:p w:rsidR="007B2C6C" w:rsidRPr="00000920" w:rsidRDefault="007B2C6C" w:rsidP="00F112DE">
      <w:pPr>
        <w:pStyle w:val="Heading2"/>
      </w:pPr>
      <w:r w:rsidRPr="00000920">
        <w:t>Bài tậ</w:t>
      </w:r>
      <w:r w:rsidR="00AB722C" w:rsidRPr="00000920">
        <w:t>p 2</w:t>
      </w:r>
      <w:r w:rsidRPr="00000920">
        <w:t xml:space="preserve"> </w:t>
      </w:r>
    </w:p>
    <w:p w:rsidR="007B2C6C" w:rsidRPr="00916885" w:rsidRDefault="007B2C6C" w:rsidP="007B2C6C">
      <w:pPr>
        <w:rPr>
          <w:rFonts w:eastAsiaTheme="minorHAnsi"/>
          <w:lang w:eastAsia="en-US"/>
        </w:rPr>
      </w:pPr>
      <w:r w:rsidRPr="00916885">
        <w:rPr>
          <w:rFonts w:eastAsiaTheme="minorHAnsi"/>
          <w:lang w:eastAsia="en-US"/>
        </w:rPr>
        <w:t xml:space="preserve">Viết lớp </w:t>
      </w:r>
      <w:r w:rsidRPr="00916885">
        <w:rPr>
          <w:rFonts w:eastAsiaTheme="minorHAnsi"/>
          <w:b/>
          <w:lang w:eastAsia="en-US"/>
        </w:rPr>
        <w:t>Rectangle</w:t>
      </w:r>
      <w:r w:rsidRPr="00916885">
        <w:rPr>
          <w:rFonts w:eastAsiaTheme="minorHAnsi"/>
          <w:lang w:eastAsia="en-US"/>
        </w:rPr>
        <w:t xml:space="preserve"> gồm có 2 thuộc tính</w:t>
      </w:r>
      <w:r w:rsidR="00FA7AA7">
        <w:rPr>
          <w:rFonts w:eastAsiaTheme="minorHAnsi"/>
          <w:lang w:eastAsia="en-US"/>
        </w:rPr>
        <w:t xml:space="preserve"> kiểu </w:t>
      </w:r>
      <w:r w:rsidR="000C282A">
        <w:rPr>
          <w:rFonts w:eastAsiaTheme="minorHAnsi"/>
          <w:lang w:eastAsia="en-US"/>
        </w:rPr>
        <w:t xml:space="preserve">int, access modifier kiểu </w:t>
      </w:r>
      <w:r w:rsidR="00FA7AA7">
        <w:rPr>
          <w:rFonts w:eastAsiaTheme="minorHAnsi"/>
          <w:lang w:eastAsia="en-US"/>
        </w:rPr>
        <w:t>mặc định</w:t>
      </w:r>
      <w:r w:rsidRPr="00916885">
        <w:rPr>
          <w:rFonts w:eastAsiaTheme="minorHAnsi"/>
          <w:lang w:eastAsia="en-US"/>
        </w:rPr>
        <w:t xml:space="preserve"> là </w:t>
      </w:r>
      <w:r w:rsidRPr="00916885">
        <w:rPr>
          <w:rFonts w:eastAsiaTheme="minorHAnsi"/>
          <w:b/>
          <w:lang w:eastAsia="en-US"/>
        </w:rPr>
        <w:t>width</w:t>
      </w:r>
      <w:r w:rsidRPr="00916885">
        <w:rPr>
          <w:rFonts w:eastAsiaTheme="minorHAnsi"/>
          <w:b/>
          <w:i/>
          <w:lang w:eastAsia="en-US"/>
        </w:rPr>
        <w:t xml:space="preserve"> </w:t>
      </w:r>
      <w:r w:rsidRPr="00916885">
        <w:rPr>
          <w:rFonts w:eastAsiaTheme="minorHAnsi"/>
          <w:lang w:eastAsia="en-US"/>
        </w:rPr>
        <w:t xml:space="preserve">và </w:t>
      </w:r>
      <w:r w:rsidRPr="00916885">
        <w:rPr>
          <w:rFonts w:eastAsiaTheme="minorHAnsi"/>
          <w:b/>
          <w:lang w:eastAsia="en-US"/>
        </w:rPr>
        <w:t>height</w:t>
      </w:r>
      <w:r w:rsidRPr="00916885">
        <w:rPr>
          <w:rFonts w:eastAsiaTheme="minorHAnsi"/>
          <w:lang w:eastAsia="en-US"/>
        </w:rPr>
        <w:t>. Trong lớp này, viết các phương thức</w:t>
      </w:r>
      <w:r w:rsidR="00863362">
        <w:rPr>
          <w:rFonts w:eastAsiaTheme="minorHAnsi"/>
          <w:lang w:eastAsia="en-US"/>
        </w:rPr>
        <w:t xml:space="preserve"> public</w:t>
      </w:r>
      <w:r w:rsidRPr="00916885">
        <w:rPr>
          <w:rFonts w:eastAsiaTheme="minorHAnsi"/>
          <w:lang w:eastAsia="en-US"/>
        </w:rPr>
        <w:t xml:space="preserve"> để </w:t>
      </w:r>
      <w:r w:rsidR="000B789F">
        <w:rPr>
          <w:rFonts w:eastAsiaTheme="minorHAnsi"/>
          <w:lang w:eastAsia="en-US"/>
        </w:rPr>
        <w:t>thiết lập</w:t>
      </w:r>
      <w:r w:rsidRPr="00916885">
        <w:rPr>
          <w:rFonts w:eastAsiaTheme="minorHAnsi"/>
          <w:lang w:eastAsia="en-US"/>
        </w:rPr>
        <w:t xml:space="preserve"> và </w:t>
      </w:r>
      <w:r w:rsidR="007F486D" w:rsidRPr="00916885">
        <w:rPr>
          <w:rFonts w:eastAsiaTheme="minorHAnsi"/>
          <w:lang w:eastAsia="en-US"/>
        </w:rPr>
        <w:t>hiển thị</w:t>
      </w:r>
      <w:r w:rsidRPr="00916885">
        <w:rPr>
          <w:rFonts w:eastAsiaTheme="minorHAnsi"/>
          <w:lang w:eastAsia="en-US"/>
        </w:rPr>
        <w:t xml:space="preserve"> các thuộc tính này, gồm có </w:t>
      </w:r>
      <w:r w:rsidRPr="00916885">
        <w:rPr>
          <w:rFonts w:eastAsiaTheme="minorHAnsi"/>
          <w:b/>
          <w:lang w:eastAsia="en-US"/>
        </w:rPr>
        <w:t>setWidth(</w:t>
      </w:r>
      <w:r w:rsidR="000B789F">
        <w:rPr>
          <w:rFonts w:eastAsiaTheme="minorHAnsi"/>
          <w:b/>
          <w:lang w:eastAsia="en-US"/>
        </w:rPr>
        <w:t>int width</w:t>
      </w:r>
      <w:r w:rsidR="009F3AAE">
        <w:rPr>
          <w:rFonts w:eastAsiaTheme="minorHAnsi"/>
          <w:b/>
          <w:lang w:eastAsia="en-US"/>
        </w:rPr>
        <w:t>1</w:t>
      </w:r>
      <w:r w:rsidRPr="00916885">
        <w:rPr>
          <w:rFonts w:eastAsiaTheme="minorHAnsi"/>
          <w:b/>
          <w:lang w:eastAsia="en-US"/>
        </w:rPr>
        <w:t>)</w:t>
      </w:r>
      <w:r w:rsidRPr="00916885">
        <w:rPr>
          <w:rFonts w:eastAsiaTheme="minorHAnsi"/>
          <w:lang w:eastAsia="en-US"/>
        </w:rPr>
        <w:t xml:space="preserve">, </w:t>
      </w:r>
      <w:r w:rsidRPr="00916885">
        <w:rPr>
          <w:rFonts w:eastAsiaTheme="minorHAnsi"/>
          <w:b/>
          <w:lang w:eastAsia="en-US"/>
        </w:rPr>
        <w:t>setHeight(</w:t>
      </w:r>
      <w:r w:rsidR="000B789F">
        <w:rPr>
          <w:rFonts w:eastAsiaTheme="minorHAnsi"/>
          <w:b/>
          <w:lang w:eastAsia="en-US"/>
        </w:rPr>
        <w:t>int height</w:t>
      </w:r>
      <w:r w:rsidR="009F3AAE">
        <w:rPr>
          <w:rFonts w:eastAsiaTheme="minorHAnsi"/>
          <w:b/>
          <w:lang w:eastAsia="en-US"/>
        </w:rPr>
        <w:t>1</w:t>
      </w:r>
      <w:r w:rsidRPr="00916885">
        <w:rPr>
          <w:rFonts w:eastAsiaTheme="minorHAnsi"/>
          <w:b/>
          <w:lang w:eastAsia="en-US"/>
        </w:rPr>
        <w:t>)</w:t>
      </w:r>
      <w:r w:rsidRPr="00916885">
        <w:rPr>
          <w:rFonts w:eastAsiaTheme="minorHAnsi"/>
          <w:lang w:eastAsia="en-US"/>
        </w:rPr>
        <w:t>,</w:t>
      </w:r>
      <w:r w:rsidR="007F486D" w:rsidRPr="00916885">
        <w:rPr>
          <w:rFonts w:eastAsiaTheme="minorHAnsi"/>
          <w:lang w:eastAsia="en-US"/>
        </w:rPr>
        <w:t xml:space="preserve"> </w:t>
      </w:r>
      <w:r w:rsidR="007F486D" w:rsidRPr="00916885">
        <w:rPr>
          <w:rFonts w:eastAsiaTheme="minorHAnsi"/>
          <w:b/>
          <w:lang w:eastAsia="en-US"/>
        </w:rPr>
        <w:t>displayInfo()</w:t>
      </w:r>
      <w:r w:rsidRPr="00916885">
        <w:rPr>
          <w:rFonts w:eastAsiaTheme="minorHAnsi"/>
          <w:lang w:eastAsia="en-US"/>
        </w:rPr>
        <w:t xml:space="preserve">.  Cũng trong lớp này, viết phương thức </w:t>
      </w:r>
      <w:r w:rsidRPr="00916885">
        <w:rPr>
          <w:rFonts w:eastAsiaTheme="minorHAnsi"/>
          <w:b/>
          <w:i/>
          <w:lang w:eastAsia="en-US"/>
        </w:rPr>
        <w:t>main</w:t>
      </w:r>
      <w:r w:rsidRPr="00916885">
        <w:rPr>
          <w:rFonts w:eastAsiaTheme="minorHAnsi"/>
          <w:lang w:eastAsia="en-US"/>
        </w:rPr>
        <w:t xml:space="preserve"> thực hiện các công việc sau:</w:t>
      </w:r>
    </w:p>
    <w:p w:rsidR="007B2C6C" w:rsidRPr="00916885" w:rsidRDefault="007B2C6C" w:rsidP="007B2C6C">
      <w:pPr>
        <w:pStyle w:val="ListParagraph"/>
        <w:numPr>
          <w:ilvl w:val="0"/>
          <w:numId w:val="28"/>
        </w:numPr>
      </w:pPr>
      <w:r w:rsidRPr="00916885">
        <w:t>Khởi tạo</w:t>
      </w:r>
      <w:r w:rsidR="000841A1">
        <w:t xml:space="preserve"> 2</w:t>
      </w:r>
      <w:r w:rsidRPr="00916885">
        <w:t xml:space="preserve"> đối tượng </w:t>
      </w:r>
      <w:r w:rsidRPr="00916885">
        <w:rPr>
          <w:b/>
        </w:rPr>
        <w:t>Rectangle</w:t>
      </w:r>
      <w:r w:rsidRPr="00916885">
        <w:t xml:space="preserve">, sử dụng toán tử </w:t>
      </w:r>
      <w:r w:rsidRPr="00916885">
        <w:rPr>
          <w:b/>
        </w:rPr>
        <w:t>new</w:t>
      </w:r>
    </w:p>
    <w:p w:rsidR="007B2C6C" w:rsidRPr="00916885" w:rsidRDefault="007B2C6C" w:rsidP="007B2C6C">
      <w:pPr>
        <w:pStyle w:val="ListParagraph"/>
        <w:numPr>
          <w:ilvl w:val="0"/>
          <w:numId w:val="28"/>
        </w:numPr>
      </w:pPr>
      <w:r w:rsidRPr="00916885">
        <w:t xml:space="preserve">Thiết lập các thuộc tính </w:t>
      </w:r>
      <w:r w:rsidRPr="00916885">
        <w:rPr>
          <w:b/>
        </w:rPr>
        <w:t>width</w:t>
      </w:r>
      <w:r w:rsidRPr="00916885">
        <w:t xml:space="preserve"> và </w:t>
      </w:r>
      <w:r w:rsidRPr="00916885">
        <w:rPr>
          <w:b/>
        </w:rPr>
        <w:t>height</w:t>
      </w:r>
      <w:r w:rsidRPr="00916885">
        <w:t xml:space="preserve"> cho</w:t>
      </w:r>
      <w:r w:rsidR="000841A1">
        <w:t xml:space="preserve"> từng</w:t>
      </w:r>
      <w:r w:rsidRPr="00916885">
        <w:t xml:space="preserve"> đối tượng đó</w:t>
      </w:r>
      <w:r w:rsidR="009215F4" w:rsidRPr="00916885">
        <w:t xml:space="preserve"> sử dụng </w:t>
      </w:r>
      <w:r w:rsidR="009215F4" w:rsidRPr="00916885">
        <w:rPr>
          <w:b/>
        </w:rPr>
        <w:t xml:space="preserve">setWidth() </w:t>
      </w:r>
      <w:r w:rsidR="009215F4" w:rsidRPr="00916885">
        <w:t xml:space="preserve">và </w:t>
      </w:r>
      <w:r w:rsidR="009215F4" w:rsidRPr="00916885">
        <w:rPr>
          <w:b/>
        </w:rPr>
        <w:t>setHeight()</w:t>
      </w:r>
      <w:r w:rsidRPr="00916885">
        <w:t>.</w:t>
      </w:r>
    </w:p>
    <w:p w:rsidR="00650072" w:rsidRDefault="007B2C6C" w:rsidP="00884EB6">
      <w:pPr>
        <w:pStyle w:val="ListParagraph"/>
        <w:numPr>
          <w:ilvl w:val="0"/>
          <w:numId w:val="28"/>
        </w:numPr>
      </w:pPr>
      <w:r w:rsidRPr="00916885">
        <w:t xml:space="preserve">Sau đó, in ra các thuộc tính </w:t>
      </w:r>
      <w:r w:rsidRPr="00916885">
        <w:rPr>
          <w:b/>
        </w:rPr>
        <w:t>width</w:t>
      </w:r>
      <w:r w:rsidRPr="00916885">
        <w:t xml:space="preserve"> và </w:t>
      </w:r>
      <w:r w:rsidRPr="00916885">
        <w:rPr>
          <w:b/>
        </w:rPr>
        <w:t>height</w:t>
      </w:r>
      <w:r w:rsidRPr="00916885">
        <w:t xml:space="preserve"> đã được thiết lập</w:t>
      </w:r>
      <w:r w:rsidR="000841A1">
        <w:t xml:space="preserve"> của từng đối tượng</w:t>
      </w:r>
      <w:r w:rsidR="009215F4" w:rsidRPr="00916885">
        <w:t xml:space="preserve"> thông qua phương thức</w:t>
      </w:r>
      <w:r w:rsidR="00F64B02" w:rsidRPr="00916885">
        <w:t xml:space="preserve"> </w:t>
      </w:r>
      <w:r w:rsidR="00B0076D" w:rsidRPr="00916885">
        <w:rPr>
          <w:b/>
        </w:rPr>
        <w:t>displayInfo()</w:t>
      </w:r>
      <w:r w:rsidR="00B0076D" w:rsidRPr="00916885">
        <w:t>.</w:t>
      </w:r>
      <w:r w:rsidR="009215F4" w:rsidRPr="00916885">
        <w:t xml:space="preserve"> </w:t>
      </w:r>
    </w:p>
    <w:p w:rsidR="00EF17F5" w:rsidRPr="00000920" w:rsidRDefault="00EF17F5" w:rsidP="00F112DE">
      <w:pPr>
        <w:pStyle w:val="Heading2"/>
      </w:pPr>
      <w:r w:rsidRPr="00000920">
        <w:t>Bài tập 2</w:t>
      </w:r>
      <w:r>
        <w:t>.1</w:t>
      </w:r>
      <w:r w:rsidRPr="00000920">
        <w:t xml:space="preserve"> </w:t>
      </w:r>
    </w:p>
    <w:p w:rsidR="00EF17F5" w:rsidRPr="00916885" w:rsidRDefault="00EF17F5" w:rsidP="00EF17F5">
      <w:pPr>
        <w:rPr>
          <w:rFonts w:eastAsiaTheme="minorHAnsi"/>
          <w:lang w:eastAsia="en-US"/>
        </w:rPr>
      </w:pPr>
      <w:r w:rsidRPr="00916885">
        <w:rPr>
          <w:rFonts w:eastAsiaTheme="minorHAnsi"/>
          <w:lang w:eastAsia="en-US"/>
        </w:rPr>
        <w:t xml:space="preserve">Viết lớp </w:t>
      </w:r>
      <w:r>
        <w:rPr>
          <w:rFonts w:eastAsiaTheme="minorHAnsi"/>
          <w:b/>
          <w:lang w:eastAsia="en-US"/>
        </w:rPr>
        <w:t>Circle</w:t>
      </w:r>
      <w:r w:rsidRPr="00916885">
        <w:rPr>
          <w:rFonts w:eastAsiaTheme="minorHAnsi"/>
          <w:lang w:eastAsia="en-US"/>
        </w:rPr>
        <w:t xml:space="preserve"> gồm có </w:t>
      </w:r>
      <w:r>
        <w:rPr>
          <w:rFonts w:eastAsiaTheme="minorHAnsi"/>
          <w:lang w:eastAsia="en-US"/>
        </w:rPr>
        <w:t>1</w:t>
      </w:r>
      <w:r w:rsidRPr="00916885">
        <w:rPr>
          <w:rFonts w:eastAsiaTheme="minorHAnsi"/>
          <w:lang w:eastAsia="en-US"/>
        </w:rPr>
        <w:t xml:space="preserve"> thuộc tính</w:t>
      </w:r>
      <w:r>
        <w:rPr>
          <w:rFonts w:eastAsiaTheme="minorHAnsi"/>
          <w:lang w:eastAsia="en-US"/>
        </w:rPr>
        <w:t xml:space="preserve"> kiểu int tên là </w:t>
      </w:r>
      <w:r w:rsidRPr="00EF17F5">
        <w:rPr>
          <w:rFonts w:eastAsiaTheme="minorHAnsi"/>
          <w:b/>
          <w:lang w:eastAsia="en-US"/>
        </w:rPr>
        <w:t>radius</w:t>
      </w:r>
      <w:r>
        <w:rPr>
          <w:rFonts w:eastAsiaTheme="minorHAnsi"/>
          <w:lang w:eastAsia="en-US"/>
        </w:rPr>
        <w:t>, access modifier kiểu mặc định</w:t>
      </w:r>
      <w:r w:rsidRPr="00916885">
        <w:rPr>
          <w:rFonts w:eastAsiaTheme="minorHAnsi"/>
          <w:lang w:eastAsia="en-US"/>
        </w:rPr>
        <w:t>. Trong lớp này, viết các phương thức</w:t>
      </w:r>
      <w:r>
        <w:rPr>
          <w:rFonts w:eastAsiaTheme="minorHAnsi"/>
          <w:lang w:eastAsia="en-US"/>
        </w:rPr>
        <w:t xml:space="preserve"> public</w:t>
      </w:r>
      <w:r w:rsidRPr="00916885">
        <w:rPr>
          <w:rFonts w:eastAsiaTheme="minorHAnsi"/>
          <w:lang w:eastAsia="en-US"/>
        </w:rPr>
        <w:t xml:space="preserve"> để </w:t>
      </w:r>
      <w:r>
        <w:rPr>
          <w:rFonts w:eastAsiaTheme="minorHAnsi"/>
          <w:lang w:eastAsia="en-US"/>
        </w:rPr>
        <w:t>thiết lập</w:t>
      </w:r>
      <w:r w:rsidRPr="00916885">
        <w:rPr>
          <w:rFonts w:eastAsiaTheme="minorHAnsi"/>
          <w:lang w:eastAsia="en-US"/>
        </w:rPr>
        <w:t xml:space="preserve"> và hiển thị các thuộc tính này, gồm có </w:t>
      </w:r>
      <w:r w:rsidRPr="00916885">
        <w:rPr>
          <w:rFonts w:eastAsiaTheme="minorHAnsi"/>
          <w:b/>
          <w:lang w:eastAsia="en-US"/>
        </w:rPr>
        <w:t>set</w:t>
      </w:r>
      <w:r>
        <w:rPr>
          <w:rFonts w:eastAsiaTheme="minorHAnsi"/>
          <w:b/>
          <w:lang w:eastAsia="en-US"/>
        </w:rPr>
        <w:t>Radius</w:t>
      </w:r>
      <w:r w:rsidRPr="00916885">
        <w:rPr>
          <w:rFonts w:eastAsiaTheme="minorHAnsi"/>
          <w:b/>
          <w:lang w:eastAsia="en-US"/>
        </w:rPr>
        <w:t>(</w:t>
      </w:r>
      <w:r>
        <w:rPr>
          <w:rFonts w:eastAsiaTheme="minorHAnsi"/>
          <w:b/>
          <w:lang w:eastAsia="en-US"/>
        </w:rPr>
        <w:t>int radius1</w:t>
      </w:r>
      <w:r w:rsidRPr="00916885">
        <w:rPr>
          <w:rFonts w:eastAsiaTheme="minorHAnsi"/>
          <w:b/>
          <w:lang w:eastAsia="en-US"/>
        </w:rPr>
        <w:t>)</w:t>
      </w:r>
      <w:r w:rsidRPr="00916885">
        <w:rPr>
          <w:rFonts w:eastAsiaTheme="minorHAnsi"/>
          <w:lang w:eastAsia="en-US"/>
        </w:rPr>
        <w:t xml:space="preserve">, </w:t>
      </w:r>
      <w:r w:rsidRPr="00916885">
        <w:rPr>
          <w:rFonts w:eastAsiaTheme="minorHAnsi"/>
          <w:b/>
          <w:lang w:eastAsia="en-US"/>
        </w:rPr>
        <w:t>displayInfo()</w:t>
      </w:r>
      <w:r w:rsidRPr="00916885">
        <w:rPr>
          <w:rFonts w:eastAsiaTheme="minorHAnsi"/>
          <w:lang w:eastAsia="en-US"/>
        </w:rPr>
        <w:t xml:space="preserve">.  Cũng trong lớp này, viết phương thức </w:t>
      </w:r>
      <w:r w:rsidRPr="00916885">
        <w:rPr>
          <w:rFonts w:eastAsiaTheme="minorHAnsi"/>
          <w:b/>
          <w:i/>
          <w:lang w:eastAsia="en-US"/>
        </w:rPr>
        <w:t>main</w:t>
      </w:r>
      <w:r w:rsidRPr="00916885">
        <w:rPr>
          <w:rFonts w:eastAsiaTheme="minorHAnsi"/>
          <w:lang w:eastAsia="en-US"/>
        </w:rPr>
        <w:t xml:space="preserve"> thực hiện các công việc sau:</w:t>
      </w:r>
    </w:p>
    <w:p w:rsidR="00EF17F5" w:rsidRPr="00916885" w:rsidRDefault="00EF17F5" w:rsidP="00EF17F5">
      <w:pPr>
        <w:pStyle w:val="ListParagraph"/>
        <w:numPr>
          <w:ilvl w:val="0"/>
          <w:numId w:val="28"/>
        </w:numPr>
      </w:pPr>
      <w:r w:rsidRPr="00916885">
        <w:t>Khởi tạo</w:t>
      </w:r>
      <w:r>
        <w:t xml:space="preserve"> 2</w:t>
      </w:r>
      <w:r w:rsidRPr="00916885">
        <w:t xml:space="preserve"> đối tượng </w:t>
      </w:r>
      <w:r>
        <w:rPr>
          <w:b/>
        </w:rPr>
        <w:t>Circle</w:t>
      </w:r>
      <w:r w:rsidRPr="00916885">
        <w:t xml:space="preserve">, sử dụng toán tử </w:t>
      </w:r>
      <w:r w:rsidRPr="00916885">
        <w:rPr>
          <w:b/>
        </w:rPr>
        <w:t>new</w:t>
      </w:r>
    </w:p>
    <w:p w:rsidR="00EF17F5" w:rsidRPr="00916885" w:rsidRDefault="00EF17F5" w:rsidP="00EF17F5">
      <w:pPr>
        <w:pStyle w:val="ListParagraph"/>
        <w:numPr>
          <w:ilvl w:val="0"/>
          <w:numId w:val="28"/>
        </w:numPr>
      </w:pPr>
      <w:r w:rsidRPr="00916885">
        <w:t xml:space="preserve">Thiết lập thuộc tính </w:t>
      </w:r>
      <w:r>
        <w:rPr>
          <w:b/>
        </w:rPr>
        <w:t>radius</w:t>
      </w:r>
      <w:r w:rsidRPr="00916885">
        <w:t xml:space="preserve"> cho</w:t>
      </w:r>
      <w:r>
        <w:t xml:space="preserve"> từng</w:t>
      </w:r>
      <w:r w:rsidRPr="00916885">
        <w:t xml:space="preserve"> đối tượng đó sử dụng </w:t>
      </w:r>
      <w:r>
        <w:rPr>
          <w:b/>
        </w:rPr>
        <w:t>setRadius().</w:t>
      </w:r>
    </w:p>
    <w:p w:rsidR="00EF17F5" w:rsidRPr="00916885" w:rsidRDefault="00EF17F5" w:rsidP="00EF17F5">
      <w:pPr>
        <w:pStyle w:val="ListParagraph"/>
        <w:numPr>
          <w:ilvl w:val="0"/>
          <w:numId w:val="28"/>
        </w:numPr>
      </w:pPr>
      <w:r w:rsidRPr="00916885">
        <w:t xml:space="preserve">Sau đó, in ra </w:t>
      </w:r>
      <w:r>
        <w:t>thông tin radius</w:t>
      </w:r>
      <w:r w:rsidRPr="00916885">
        <w:t xml:space="preserve"> đã được thiết lập</w:t>
      </w:r>
      <w:r>
        <w:t xml:space="preserve"> của từng đối tượng</w:t>
      </w:r>
      <w:r w:rsidRPr="00916885">
        <w:t xml:space="preserve"> thông qua phương thức </w:t>
      </w:r>
      <w:r w:rsidRPr="00916885">
        <w:rPr>
          <w:b/>
        </w:rPr>
        <w:t>displayInfo()</w:t>
      </w:r>
      <w:r w:rsidRPr="00916885">
        <w:t xml:space="preserve">. </w:t>
      </w:r>
    </w:p>
    <w:p w:rsidR="00EF17F5" w:rsidRPr="00916885" w:rsidRDefault="00EF17F5" w:rsidP="00EF17F5">
      <w:pPr>
        <w:ind w:left="360"/>
      </w:pPr>
    </w:p>
    <w:p w:rsidR="00747869" w:rsidRPr="00000920" w:rsidRDefault="00747869" w:rsidP="00F112DE">
      <w:pPr>
        <w:pStyle w:val="Heading2"/>
      </w:pPr>
      <w:r w:rsidRPr="00000920">
        <w:lastRenderedPageBreak/>
        <w:t>Bài tậ</w:t>
      </w:r>
      <w:r w:rsidR="000037A9" w:rsidRPr="00000920">
        <w:t>p 3</w:t>
      </w:r>
      <w:r w:rsidRPr="00000920">
        <w:t xml:space="preserve"> </w:t>
      </w:r>
      <w:r w:rsidR="000F7D27" w:rsidRPr="00000920">
        <w:t>(no-args constructor)</w:t>
      </w:r>
    </w:p>
    <w:p w:rsidR="00747869" w:rsidRDefault="00747869" w:rsidP="00747869">
      <w:pPr>
        <w:rPr>
          <w:rFonts w:eastAsiaTheme="minorHAnsi"/>
          <w:lang w:eastAsia="en-US"/>
        </w:rPr>
      </w:pPr>
      <w:r w:rsidRPr="009D5CF2">
        <w:rPr>
          <w:rFonts w:eastAsiaTheme="minorHAnsi"/>
          <w:lang w:eastAsia="en-US"/>
        </w:rPr>
        <w:t xml:space="preserve">Viết lớp </w:t>
      </w:r>
      <w:r w:rsidRPr="009D5CF2">
        <w:rPr>
          <w:rFonts w:eastAsiaTheme="minorHAnsi"/>
          <w:b/>
          <w:lang w:eastAsia="en-US"/>
        </w:rPr>
        <w:t>Circle</w:t>
      </w:r>
      <w:r w:rsidRPr="009D5CF2">
        <w:rPr>
          <w:rFonts w:eastAsiaTheme="minorHAnsi"/>
          <w:lang w:eastAsia="en-US"/>
        </w:rPr>
        <w:t xml:space="preserve"> gồm có thuộc tính</w:t>
      </w:r>
      <w:r w:rsidR="006E7205">
        <w:rPr>
          <w:rFonts w:eastAsiaTheme="minorHAnsi"/>
          <w:lang w:eastAsia="en-US"/>
        </w:rPr>
        <w:t xml:space="preserve"> </w:t>
      </w:r>
      <w:r w:rsidR="006E7205" w:rsidRPr="009D5CF2">
        <w:rPr>
          <w:rFonts w:eastAsiaTheme="minorHAnsi"/>
          <w:b/>
          <w:lang w:eastAsia="en-US"/>
        </w:rPr>
        <w:t>radius</w:t>
      </w:r>
      <w:r w:rsidR="006E7205">
        <w:rPr>
          <w:rFonts w:eastAsiaTheme="minorHAnsi"/>
          <w:lang w:eastAsia="en-US"/>
        </w:rPr>
        <w:t xml:space="preserve"> kiểu double, access modifier kiểu mặc định</w:t>
      </w:r>
      <w:r w:rsidRPr="009D5CF2">
        <w:rPr>
          <w:rFonts w:eastAsiaTheme="minorHAnsi"/>
          <w:lang w:eastAsia="en-US"/>
        </w:rPr>
        <w:t>. Trong lớp này, viết phương thức khởi tạo</w:t>
      </w:r>
      <w:r w:rsidR="00916885">
        <w:rPr>
          <w:rFonts w:eastAsiaTheme="minorHAnsi"/>
          <w:lang w:eastAsia="en-US"/>
        </w:rPr>
        <w:t xml:space="preserve"> (không tham số)</w:t>
      </w:r>
      <w:r w:rsidRPr="009D5CF2">
        <w:rPr>
          <w:rFonts w:eastAsiaTheme="minorHAnsi"/>
          <w:lang w:eastAsia="en-US"/>
        </w:rPr>
        <w:t xml:space="preserve"> để khởi tạo giá trị cho thuộc tính </w:t>
      </w:r>
      <w:r w:rsidRPr="009D5CF2">
        <w:rPr>
          <w:rFonts w:eastAsiaTheme="minorHAnsi"/>
          <w:b/>
          <w:lang w:eastAsia="en-US"/>
        </w:rPr>
        <w:t>radius</w:t>
      </w:r>
      <w:r w:rsidR="005048DE">
        <w:rPr>
          <w:rFonts w:eastAsiaTheme="minorHAnsi"/>
          <w:lang w:eastAsia="en-US"/>
        </w:rPr>
        <w:t xml:space="preserve"> (ví dụ cho </w:t>
      </w:r>
      <w:r w:rsidR="005048DE">
        <w:rPr>
          <w:rFonts w:eastAsiaTheme="minorHAnsi"/>
          <w:b/>
          <w:lang w:eastAsia="en-US"/>
        </w:rPr>
        <w:t xml:space="preserve">radius </w:t>
      </w:r>
      <w:r w:rsidR="005048DE">
        <w:rPr>
          <w:rFonts w:eastAsiaTheme="minorHAnsi"/>
          <w:lang w:eastAsia="en-US"/>
        </w:rPr>
        <w:t>= 20)</w:t>
      </w:r>
      <w:r w:rsidRPr="009D5CF2">
        <w:rPr>
          <w:rFonts w:eastAsiaTheme="minorHAnsi"/>
          <w:lang w:eastAsia="en-US"/>
        </w:rPr>
        <w:t xml:space="preserve">. Viết phương thức </w:t>
      </w:r>
      <w:r w:rsidRPr="009D5CF2">
        <w:rPr>
          <w:rFonts w:eastAsiaTheme="minorHAnsi"/>
          <w:b/>
          <w:lang w:eastAsia="en-US"/>
        </w:rPr>
        <w:t>main</w:t>
      </w:r>
      <w:r w:rsidRPr="009D5CF2">
        <w:rPr>
          <w:rFonts w:eastAsiaTheme="minorHAnsi"/>
          <w:b/>
          <w:i/>
          <w:lang w:eastAsia="en-US"/>
        </w:rPr>
        <w:t xml:space="preserve"> </w:t>
      </w:r>
      <w:r w:rsidRPr="009D5CF2">
        <w:rPr>
          <w:rFonts w:eastAsiaTheme="minorHAnsi"/>
          <w:lang w:eastAsia="en-US"/>
        </w:rPr>
        <w:t xml:space="preserve">trong lớp </w:t>
      </w:r>
      <w:r w:rsidRPr="009D5CF2">
        <w:rPr>
          <w:rFonts w:eastAsiaTheme="minorHAnsi"/>
          <w:b/>
          <w:lang w:eastAsia="en-US"/>
        </w:rPr>
        <w:t>TestCircle</w:t>
      </w:r>
      <w:r w:rsidRPr="009D5CF2">
        <w:rPr>
          <w:rFonts w:eastAsiaTheme="minorHAnsi"/>
          <w:lang w:eastAsia="en-US"/>
        </w:rPr>
        <w:t xml:space="preserve"> để sử dụng đối tượng </w:t>
      </w:r>
      <w:r w:rsidRPr="009D5CF2">
        <w:rPr>
          <w:rFonts w:eastAsiaTheme="minorHAnsi"/>
          <w:b/>
          <w:lang w:eastAsia="en-US"/>
        </w:rPr>
        <w:t>Circle</w:t>
      </w:r>
      <w:r w:rsidRPr="009D5CF2">
        <w:rPr>
          <w:rFonts w:eastAsiaTheme="minorHAnsi"/>
          <w:b/>
          <w:i/>
          <w:lang w:eastAsia="en-US"/>
        </w:rPr>
        <w:t xml:space="preserve"> </w:t>
      </w:r>
      <w:r w:rsidRPr="009D5CF2">
        <w:rPr>
          <w:rFonts w:eastAsiaTheme="minorHAnsi"/>
          <w:lang w:eastAsia="en-US"/>
        </w:rPr>
        <w:t xml:space="preserve">này, và in ra giá trị của thuộc tính </w:t>
      </w:r>
      <w:r w:rsidRPr="009D5CF2">
        <w:rPr>
          <w:rFonts w:eastAsiaTheme="minorHAnsi"/>
          <w:b/>
          <w:lang w:eastAsia="en-US"/>
        </w:rPr>
        <w:t>radius</w:t>
      </w:r>
      <w:r w:rsidRPr="009D5CF2">
        <w:rPr>
          <w:rFonts w:eastAsiaTheme="minorHAnsi"/>
          <w:lang w:eastAsia="en-US"/>
        </w:rPr>
        <w:t xml:space="preserve"> của đối tượng đó</w:t>
      </w:r>
      <w:r w:rsidR="00855A6F" w:rsidRPr="009D5CF2">
        <w:rPr>
          <w:rFonts w:eastAsiaTheme="minorHAnsi"/>
          <w:lang w:eastAsia="en-US"/>
        </w:rPr>
        <w:t>.</w:t>
      </w:r>
    </w:p>
    <w:p w:rsidR="005B7B16" w:rsidRPr="00000920" w:rsidRDefault="005B7B16" w:rsidP="00F112DE">
      <w:pPr>
        <w:pStyle w:val="Heading2"/>
      </w:pPr>
      <w:r w:rsidRPr="00000920">
        <w:t>Bài tập 3</w:t>
      </w:r>
      <w:r>
        <w:t>.1</w:t>
      </w:r>
      <w:r w:rsidRPr="00000920">
        <w:t xml:space="preserve"> (no-args constructor)</w:t>
      </w:r>
    </w:p>
    <w:p w:rsidR="005B7B16" w:rsidRDefault="005B7B16" w:rsidP="005B7B16">
      <w:pPr>
        <w:rPr>
          <w:rFonts w:eastAsiaTheme="minorHAnsi"/>
          <w:lang w:eastAsia="en-US"/>
        </w:rPr>
      </w:pPr>
      <w:r w:rsidRPr="009D5CF2">
        <w:rPr>
          <w:rFonts w:eastAsiaTheme="minorHAnsi"/>
          <w:lang w:eastAsia="en-US"/>
        </w:rPr>
        <w:t xml:space="preserve">Viết lớp </w:t>
      </w:r>
      <w:r w:rsidRPr="009D5CF2">
        <w:rPr>
          <w:rFonts w:eastAsiaTheme="minorHAnsi"/>
          <w:b/>
          <w:lang w:eastAsia="en-US"/>
        </w:rPr>
        <w:t>Circle</w:t>
      </w:r>
      <w:r w:rsidRPr="009D5CF2">
        <w:rPr>
          <w:rFonts w:eastAsiaTheme="minorHAnsi"/>
          <w:lang w:eastAsia="en-US"/>
        </w:rPr>
        <w:t xml:space="preserve"> gồm có thuộc tính</w:t>
      </w:r>
      <w:r>
        <w:rPr>
          <w:rFonts w:eastAsiaTheme="minorHAnsi"/>
          <w:lang w:eastAsia="en-US"/>
        </w:rPr>
        <w:t xml:space="preserve"> </w:t>
      </w:r>
      <w:r w:rsidRPr="009D5CF2">
        <w:rPr>
          <w:rFonts w:eastAsiaTheme="minorHAnsi"/>
          <w:b/>
          <w:lang w:eastAsia="en-US"/>
        </w:rPr>
        <w:t>radius</w:t>
      </w:r>
      <w:r>
        <w:rPr>
          <w:rFonts w:eastAsiaTheme="minorHAnsi"/>
          <w:lang w:eastAsia="en-US"/>
        </w:rPr>
        <w:t xml:space="preserve"> kiểu double, access modifier kiểu mặc định</w:t>
      </w:r>
      <w:r w:rsidRPr="009D5CF2">
        <w:rPr>
          <w:rFonts w:eastAsiaTheme="minorHAnsi"/>
          <w:lang w:eastAsia="en-US"/>
        </w:rPr>
        <w:t>. Trong lớp này, viết phương thức khởi tạo</w:t>
      </w:r>
      <w:r>
        <w:rPr>
          <w:rFonts w:eastAsiaTheme="minorHAnsi"/>
          <w:lang w:eastAsia="en-US"/>
        </w:rPr>
        <w:t xml:space="preserve"> (không tham số)</w:t>
      </w:r>
      <w:r w:rsidRPr="009D5CF2">
        <w:rPr>
          <w:rFonts w:eastAsiaTheme="minorHAnsi"/>
          <w:lang w:eastAsia="en-US"/>
        </w:rPr>
        <w:t xml:space="preserve"> để khởi tạo giá trị cho thuộc tính </w:t>
      </w:r>
      <w:r w:rsidRPr="009D5CF2">
        <w:rPr>
          <w:rFonts w:eastAsiaTheme="minorHAnsi"/>
          <w:b/>
          <w:lang w:eastAsia="en-US"/>
        </w:rPr>
        <w:t>radius</w:t>
      </w:r>
      <w:r>
        <w:rPr>
          <w:rFonts w:eastAsiaTheme="minorHAnsi"/>
          <w:lang w:eastAsia="en-US"/>
        </w:rPr>
        <w:t xml:space="preserve"> (ví dụ cho </w:t>
      </w:r>
      <w:r>
        <w:rPr>
          <w:rFonts w:eastAsiaTheme="minorHAnsi"/>
          <w:b/>
          <w:lang w:eastAsia="en-US"/>
        </w:rPr>
        <w:t xml:space="preserve">radius </w:t>
      </w:r>
      <w:r>
        <w:rPr>
          <w:rFonts w:eastAsiaTheme="minorHAnsi"/>
          <w:lang w:eastAsia="en-US"/>
        </w:rPr>
        <w:t>= 20)</w:t>
      </w:r>
      <w:r w:rsidRPr="009D5CF2">
        <w:rPr>
          <w:rFonts w:eastAsiaTheme="minorHAnsi"/>
          <w:lang w:eastAsia="en-US"/>
        </w:rPr>
        <w:t>.</w:t>
      </w:r>
      <w:r>
        <w:rPr>
          <w:rFonts w:eastAsiaTheme="minorHAnsi"/>
          <w:lang w:eastAsia="en-US"/>
        </w:rPr>
        <w:t xml:space="preserve"> Xây dựng phương thức displayInfo() để hiển thị thuộc tính radius của đối tượng.</w:t>
      </w:r>
      <w:r w:rsidRPr="009D5CF2">
        <w:rPr>
          <w:rFonts w:eastAsiaTheme="minorHAnsi"/>
          <w:lang w:eastAsia="en-US"/>
        </w:rPr>
        <w:t xml:space="preserve"> Viết phương thức </w:t>
      </w:r>
      <w:r w:rsidRPr="009D5CF2">
        <w:rPr>
          <w:rFonts w:eastAsiaTheme="minorHAnsi"/>
          <w:b/>
          <w:lang w:eastAsia="en-US"/>
        </w:rPr>
        <w:t>main</w:t>
      </w:r>
      <w:r w:rsidRPr="009D5CF2">
        <w:rPr>
          <w:rFonts w:eastAsiaTheme="minorHAnsi"/>
          <w:b/>
          <w:i/>
          <w:lang w:eastAsia="en-US"/>
        </w:rPr>
        <w:t xml:space="preserve"> </w:t>
      </w:r>
      <w:r w:rsidRPr="009D5CF2">
        <w:rPr>
          <w:rFonts w:eastAsiaTheme="minorHAnsi"/>
          <w:lang w:eastAsia="en-US"/>
        </w:rPr>
        <w:t xml:space="preserve">trong lớp </w:t>
      </w:r>
      <w:r w:rsidRPr="009D5CF2">
        <w:rPr>
          <w:rFonts w:eastAsiaTheme="minorHAnsi"/>
          <w:b/>
          <w:lang w:eastAsia="en-US"/>
        </w:rPr>
        <w:t>TestCircle</w:t>
      </w:r>
      <w:r w:rsidRPr="009D5CF2">
        <w:rPr>
          <w:rFonts w:eastAsiaTheme="minorHAnsi"/>
          <w:lang w:eastAsia="en-US"/>
        </w:rPr>
        <w:t xml:space="preserve"> để sử dụng đối tượng </w:t>
      </w:r>
      <w:r w:rsidRPr="009D5CF2">
        <w:rPr>
          <w:rFonts w:eastAsiaTheme="minorHAnsi"/>
          <w:b/>
          <w:lang w:eastAsia="en-US"/>
        </w:rPr>
        <w:t>Circle</w:t>
      </w:r>
      <w:r w:rsidRPr="009D5CF2">
        <w:rPr>
          <w:rFonts w:eastAsiaTheme="minorHAnsi"/>
          <w:b/>
          <w:i/>
          <w:lang w:eastAsia="en-US"/>
        </w:rPr>
        <w:t xml:space="preserve"> </w:t>
      </w:r>
      <w:r w:rsidRPr="009D5CF2">
        <w:rPr>
          <w:rFonts w:eastAsiaTheme="minorHAnsi"/>
          <w:lang w:eastAsia="en-US"/>
        </w:rPr>
        <w:t xml:space="preserve">này, và in ra giá trị của thuộc tính </w:t>
      </w:r>
      <w:r w:rsidRPr="009D5CF2">
        <w:rPr>
          <w:rFonts w:eastAsiaTheme="minorHAnsi"/>
          <w:b/>
          <w:lang w:eastAsia="en-US"/>
        </w:rPr>
        <w:t>radius</w:t>
      </w:r>
      <w:r w:rsidRPr="009D5CF2">
        <w:rPr>
          <w:rFonts w:eastAsiaTheme="minorHAnsi"/>
          <w:lang w:eastAsia="en-US"/>
        </w:rPr>
        <w:t xml:space="preserve"> của đối tượng đó</w:t>
      </w:r>
      <w:r>
        <w:rPr>
          <w:rFonts w:eastAsiaTheme="minorHAnsi"/>
          <w:lang w:eastAsia="en-US"/>
        </w:rPr>
        <w:t xml:space="preserve"> thông qua phương thức displayInfo()</w:t>
      </w:r>
      <w:r w:rsidRPr="009D5CF2">
        <w:rPr>
          <w:rFonts w:eastAsiaTheme="minorHAnsi"/>
          <w:lang w:eastAsia="en-US"/>
        </w:rPr>
        <w:t>.</w:t>
      </w:r>
    </w:p>
    <w:p w:rsidR="005B7B16" w:rsidRDefault="005B7B16" w:rsidP="00747869">
      <w:pPr>
        <w:rPr>
          <w:rFonts w:eastAsiaTheme="minorHAnsi"/>
          <w:lang w:eastAsia="en-US"/>
        </w:rPr>
      </w:pPr>
    </w:p>
    <w:p w:rsidR="00003669" w:rsidRPr="00000920" w:rsidRDefault="00003669" w:rsidP="00F112DE">
      <w:pPr>
        <w:pStyle w:val="Heading2"/>
      </w:pPr>
      <w:r w:rsidRPr="00000920">
        <w:t>Bài tậ</w:t>
      </w:r>
      <w:r w:rsidR="00E81571" w:rsidRPr="00000920">
        <w:t>p 4</w:t>
      </w:r>
      <w:r w:rsidRPr="00000920">
        <w:t xml:space="preserve"> (parameterized constructor)</w:t>
      </w:r>
    </w:p>
    <w:p w:rsidR="00003669" w:rsidRDefault="00003669" w:rsidP="00747869">
      <w:pPr>
        <w:rPr>
          <w:rFonts w:eastAsiaTheme="minorHAnsi"/>
          <w:lang w:eastAsia="en-US"/>
        </w:rPr>
      </w:pPr>
      <w:r w:rsidRPr="009D5CF2">
        <w:rPr>
          <w:rFonts w:eastAsiaTheme="minorHAnsi"/>
          <w:lang w:eastAsia="en-US"/>
        </w:rPr>
        <w:t xml:space="preserve">Viết lớp </w:t>
      </w:r>
      <w:r w:rsidRPr="009D5CF2">
        <w:rPr>
          <w:rFonts w:eastAsiaTheme="minorHAnsi"/>
          <w:b/>
          <w:lang w:eastAsia="en-US"/>
        </w:rPr>
        <w:t>Circle</w:t>
      </w:r>
      <w:r w:rsidRPr="009D5CF2">
        <w:rPr>
          <w:rFonts w:eastAsiaTheme="minorHAnsi"/>
          <w:lang w:eastAsia="en-US"/>
        </w:rPr>
        <w:t xml:space="preserve"> gồm có thuộc tính là </w:t>
      </w:r>
      <w:r w:rsidRPr="009D5CF2">
        <w:rPr>
          <w:rFonts w:eastAsiaTheme="minorHAnsi"/>
          <w:b/>
          <w:lang w:eastAsia="en-US"/>
        </w:rPr>
        <w:t>radius</w:t>
      </w:r>
      <w:r w:rsidR="00166713">
        <w:rPr>
          <w:rFonts w:eastAsiaTheme="minorHAnsi"/>
          <w:b/>
          <w:lang w:eastAsia="en-US"/>
        </w:rPr>
        <w:t xml:space="preserve">, </w:t>
      </w:r>
      <w:r w:rsidR="00166713">
        <w:rPr>
          <w:rFonts w:eastAsiaTheme="minorHAnsi"/>
          <w:lang w:eastAsia="en-US"/>
        </w:rPr>
        <w:t>kiểu double, access modifier kiểu mặc định</w:t>
      </w:r>
      <w:r w:rsidRPr="009D5CF2">
        <w:rPr>
          <w:rFonts w:eastAsiaTheme="minorHAnsi"/>
          <w:lang w:eastAsia="en-US"/>
        </w:rPr>
        <w:t>. Trong lớp này, viết phương thức khởi tạo</w:t>
      </w:r>
      <w:r w:rsidR="0061392A">
        <w:rPr>
          <w:rFonts w:eastAsiaTheme="minorHAnsi"/>
          <w:lang w:eastAsia="en-US"/>
        </w:rPr>
        <w:t xml:space="preserve"> không tham số (radius = 20) và </w:t>
      </w:r>
      <w:r>
        <w:rPr>
          <w:rFonts w:eastAsiaTheme="minorHAnsi"/>
          <w:lang w:eastAsia="en-US"/>
        </w:rPr>
        <w:t>có tham số</w:t>
      </w:r>
      <w:r w:rsidRPr="009D5CF2">
        <w:rPr>
          <w:rFonts w:eastAsiaTheme="minorHAnsi"/>
          <w:lang w:eastAsia="en-US"/>
        </w:rPr>
        <w:t xml:space="preserve"> để khởi tạo giá trị cho thuộc tính </w:t>
      </w:r>
      <w:r w:rsidRPr="009D5CF2">
        <w:rPr>
          <w:rFonts w:eastAsiaTheme="minorHAnsi"/>
          <w:b/>
          <w:lang w:eastAsia="en-US"/>
        </w:rPr>
        <w:t>radius</w:t>
      </w:r>
      <w:r w:rsidRPr="009D5CF2">
        <w:rPr>
          <w:rFonts w:eastAsiaTheme="minorHAnsi"/>
          <w:lang w:eastAsia="en-US"/>
        </w:rPr>
        <w:t xml:space="preserve">. Viết phương thức </w:t>
      </w:r>
      <w:r w:rsidRPr="009D5CF2">
        <w:rPr>
          <w:rFonts w:eastAsiaTheme="minorHAnsi"/>
          <w:b/>
          <w:lang w:eastAsia="en-US"/>
        </w:rPr>
        <w:t>main</w:t>
      </w:r>
      <w:r w:rsidRPr="009D5CF2">
        <w:rPr>
          <w:rFonts w:eastAsiaTheme="minorHAnsi"/>
          <w:b/>
          <w:i/>
          <w:lang w:eastAsia="en-US"/>
        </w:rPr>
        <w:t xml:space="preserve"> </w:t>
      </w:r>
      <w:r w:rsidRPr="009D5CF2">
        <w:rPr>
          <w:rFonts w:eastAsiaTheme="minorHAnsi"/>
          <w:lang w:eastAsia="en-US"/>
        </w:rPr>
        <w:t xml:space="preserve">trong lớp </w:t>
      </w:r>
      <w:r w:rsidRPr="009D5CF2">
        <w:rPr>
          <w:rFonts w:eastAsiaTheme="minorHAnsi"/>
          <w:b/>
          <w:lang w:eastAsia="en-US"/>
        </w:rPr>
        <w:t>TestCircle</w:t>
      </w:r>
      <w:r w:rsidRPr="009D5CF2">
        <w:rPr>
          <w:rFonts w:eastAsiaTheme="minorHAnsi"/>
          <w:lang w:eastAsia="en-US"/>
        </w:rPr>
        <w:t xml:space="preserve"> để sử dụng đối tượng </w:t>
      </w:r>
      <w:r w:rsidRPr="009D5CF2">
        <w:rPr>
          <w:rFonts w:eastAsiaTheme="minorHAnsi"/>
          <w:b/>
          <w:lang w:eastAsia="en-US"/>
        </w:rPr>
        <w:t>Circle</w:t>
      </w:r>
      <w:r w:rsidRPr="009D5CF2">
        <w:rPr>
          <w:rFonts w:eastAsiaTheme="minorHAnsi"/>
          <w:b/>
          <w:i/>
          <w:lang w:eastAsia="en-US"/>
        </w:rPr>
        <w:t xml:space="preserve"> </w:t>
      </w:r>
      <w:r w:rsidRPr="009D5CF2">
        <w:rPr>
          <w:rFonts w:eastAsiaTheme="minorHAnsi"/>
          <w:lang w:eastAsia="en-US"/>
        </w:rPr>
        <w:t>này,</w:t>
      </w:r>
      <w:r w:rsidR="00601434">
        <w:rPr>
          <w:rFonts w:eastAsiaTheme="minorHAnsi"/>
          <w:lang w:eastAsia="en-US"/>
        </w:rPr>
        <w:t xml:space="preserve"> sử dụng 2 constructor đã xây dựng nên 2 đối tượng Circle khác nhau</w:t>
      </w:r>
      <w:r w:rsidRPr="009D5CF2">
        <w:rPr>
          <w:rFonts w:eastAsiaTheme="minorHAnsi"/>
          <w:lang w:eastAsia="en-US"/>
        </w:rPr>
        <w:t xml:space="preserve"> và in ra giá trị của thuộc tính </w:t>
      </w:r>
      <w:r w:rsidRPr="009D5CF2">
        <w:rPr>
          <w:rFonts w:eastAsiaTheme="minorHAnsi"/>
          <w:b/>
          <w:lang w:eastAsia="en-US"/>
        </w:rPr>
        <w:t>radius</w:t>
      </w:r>
      <w:r w:rsidRPr="009D5CF2">
        <w:rPr>
          <w:rFonts w:eastAsiaTheme="minorHAnsi"/>
          <w:lang w:eastAsia="en-US"/>
        </w:rPr>
        <w:t xml:space="preserve"> của </w:t>
      </w:r>
      <w:r w:rsidR="00601434">
        <w:rPr>
          <w:rFonts w:eastAsiaTheme="minorHAnsi"/>
          <w:lang w:eastAsia="en-US"/>
        </w:rPr>
        <w:t xml:space="preserve">2 </w:t>
      </w:r>
      <w:r w:rsidRPr="009D5CF2">
        <w:rPr>
          <w:rFonts w:eastAsiaTheme="minorHAnsi"/>
          <w:lang w:eastAsia="en-US"/>
        </w:rPr>
        <w:t>đối tượng đó.</w:t>
      </w:r>
    </w:p>
    <w:p w:rsidR="00C921A0" w:rsidRPr="00916885" w:rsidRDefault="00C921A0" w:rsidP="00747869">
      <w:pPr>
        <w:rPr>
          <w:rFonts w:eastAsiaTheme="minorHAnsi"/>
          <w:lang w:eastAsia="en-US"/>
        </w:rPr>
      </w:pPr>
    </w:p>
    <w:p w:rsidR="008A62BA" w:rsidRPr="00000920" w:rsidRDefault="008A62BA" w:rsidP="00F112DE">
      <w:pPr>
        <w:pStyle w:val="Heading2"/>
      </w:pPr>
      <w:r w:rsidRPr="00000920">
        <w:t xml:space="preserve">Bài tập </w:t>
      </w:r>
      <w:r w:rsidR="007927AF" w:rsidRPr="00000920">
        <w:t>5</w:t>
      </w:r>
      <w:r w:rsidRPr="00000920">
        <w:t xml:space="preserve"> (reference)</w:t>
      </w:r>
    </w:p>
    <w:p w:rsidR="008A62BA" w:rsidRPr="00916885" w:rsidRDefault="008A62BA" w:rsidP="008A62BA">
      <w:pPr>
        <w:rPr>
          <w:rFonts w:eastAsiaTheme="minorHAnsi"/>
          <w:lang w:eastAsia="en-US"/>
        </w:rPr>
      </w:pPr>
      <w:r w:rsidRPr="00916885">
        <w:rPr>
          <w:rFonts w:eastAsiaTheme="minorHAnsi"/>
          <w:lang w:eastAsia="en-US"/>
        </w:rPr>
        <w:t xml:space="preserve">Viết lớp </w:t>
      </w:r>
      <w:r w:rsidRPr="00916885">
        <w:rPr>
          <w:rFonts w:eastAsiaTheme="minorHAnsi"/>
          <w:b/>
          <w:lang w:eastAsia="en-US"/>
        </w:rPr>
        <w:t>Circle</w:t>
      </w:r>
      <w:r w:rsidRPr="00916885">
        <w:rPr>
          <w:rFonts w:eastAsiaTheme="minorHAnsi"/>
          <w:lang w:eastAsia="en-US"/>
        </w:rPr>
        <w:t xml:space="preserve"> gồm có thuộc tính là </w:t>
      </w:r>
      <w:r w:rsidRPr="00916885">
        <w:rPr>
          <w:rFonts w:eastAsiaTheme="minorHAnsi"/>
          <w:b/>
          <w:lang w:eastAsia="en-US"/>
        </w:rPr>
        <w:t>radius</w:t>
      </w:r>
      <w:r w:rsidR="000C1146">
        <w:rPr>
          <w:rFonts w:eastAsiaTheme="minorHAnsi"/>
          <w:lang w:eastAsia="en-US"/>
        </w:rPr>
        <w:t>, kiểu double, access modifier kiểu mặc định</w:t>
      </w:r>
      <w:r w:rsidRPr="00916885">
        <w:rPr>
          <w:rFonts w:eastAsiaTheme="minorHAnsi"/>
          <w:lang w:eastAsia="en-US"/>
        </w:rPr>
        <w:t xml:space="preserve">. Trong lớp này, viết phương thức khởi tạo </w:t>
      </w:r>
      <w:r w:rsidR="00090C31">
        <w:rPr>
          <w:rFonts w:eastAsiaTheme="minorHAnsi"/>
          <w:lang w:eastAsia="en-US"/>
        </w:rPr>
        <w:t>ko tham số (radius = 20)</w:t>
      </w:r>
      <w:r w:rsidRPr="00916885">
        <w:rPr>
          <w:rFonts w:eastAsiaTheme="minorHAnsi"/>
          <w:lang w:eastAsia="en-US"/>
        </w:rPr>
        <w:t xml:space="preserve"> và khởi tạo có tham số để khởi tạo giá trị cho thuộc tính </w:t>
      </w:r>
      <w:r w:rsidRPr="00916885">
        <w:rPr>
          <w:rFonts w:eastAsiaTheme="minorHAnsi"/>
          <w:b/>
          <w:lang w:eastAsia="en-US"/>
        </w:rPr>
        <w:t>radius</w:t>
      </w:r>
      <w:r w:rsidRPr="00916885">
        <w:rPr>
          <w:rFonts w:eastAsiaTheme="minorHAnsi"/>
          <w:i/>
          <w:lang w:eastAsia="en-US"/>
        </w:rPr>
        <w:t xml:space="preserve">, </w:t>
      </w:r>
      <w:r w:rsidRPr="00916885">
        <w:rPr>
          <w:rFonts w:eastAsiaTheme="minorHAnsi"/>
          <w:lang w:eastAsia="en-US"/>
        </w:rPr>
        <w:t xml:space="preserve">viết phương thức </w:t>
      </w:r>
      <w:r w:rsidRPr="00916885">
        <w:rPr>
          <w:rFonts w:eastAsiaTheme="minorHAnsi"/>
          <w:b/>
          <w:lang w:eastAsia="en-US"/>
        </w:rPr>
        <w:t>displayInfo()</w:t>
      </w:r>
      <w:r w:rsidRPr="00916885">
        <w:rPr>
          <w:rFonts w:eastAsiaTheme="minorHAnsi"/>
          <w:lang w:eastAsia="en-US"/>
        </w:rPr>
        <w:t xml:space="preserve"> để hiển thị thông tin thuộc tính đối tượng. Viết phương thức </w:t>
      </w:r>
      <w:r w:rsidRPr="00916885">
        <w:rPr>
          <w:rFonts w:eastAsiaTheme="minorHAnsi"/>
          <w:b/>
          <w:lang w:eastAsia="en-US"/>
        </w:rPr>
        <w:t>main</w:t>
      </w:r>
      <w:r w:rsidRPr="00916885">
        <w:rPr>
          <w:rFonts w:eastAsiaTheme="minorHAnsi"/>
          <w:b/>
          <w:i/>
          <w:lang w:eastAsia="en-US"/>
        </w:rPr>
        <w:t xml:space="preserve"> </w:t>
      </w:r>
      <w:r w:rsidRPr="00916885">
        <w:rPr>
          <w:rFonts w:eastAsiaTheme="minorHAnsi"/>
          <w:lang w:eastAsia="en-US"/>
        </w:rPr>
        <w:t xml:space="preserve">trong lớp </w:t>
      </w:r>
      <w:r w:rsidRPr="00916885">
        <w:rPr>
          <w:rFonts w:eastAsiaTheme="minorHAnsi"/>
          <w:b/>
          <w:lang w:eastAsia="en-US"/>
        </w:rPr>
        <w:t>TestCircle</w:t>
      </w:r>
      <w:r w:rsidRPr="00916885">
        <w:rPr>
          <w:rFonts w:eastAsiaTheme="minorHAnsi"/>
          <w:lang w:eastAsia="en-US"/>
        </w:rPr>
        <w:t xml:space="preserve"> gồm các bước thực hiện sau :</w:t>
      </w:r>
    </w:p>
    <w:p w:rsidR="008A62BA" w:rsidRPr="00916885" w:rsidRDefault="008A62BA" w:rsidP="008A62BA">
      <w:pPr>
        <w:pStyle w:val="ListParagraph"/>
        <w:numPr>
          <w:ilvl w:val="0"/>
          <w:numId w:val="28"/>
        </w:numPr>
      </w:pPr>
      <w:r w:rsidRPr="00916885">
        <w:t xml:space="preserve">Khai báo và khởi tạo không tham số đối tượng </w:t>
      </w:r>
      <w:r w:rsidRPr="00916885">
        <w:rPr>
          <w:b/>
        </w:rPr>
        <w:t xml:space="preserve">Circle </w:t>
      </w:r>
      <w:r w:rsidRPr="00916885">
        <w:t xml:space="preserve">và được tham chiếu bởi biến </w:t>
      </w:r>
      <w:r w:rsidRPr="00916885">
        <w:rPr>
          <w:b/>
        </w:rPr>
        <w:t>circle1</w:t>
      </w:r>
    </w:p>
    <w:p w:rsidR="008A62BA" w:rsidRPr="00916885" w:rsidRDefault="008A62BA" w:rsidP="008A62BA">
      <w:pPr>
        <w:pStyle w:val="ListParagraph"/>
        <w:numPr>
          <w:ilvl w:val="0"/>
          <w:numId w:val="28"/>
        </w:numPr>
      </w:pPr>
      <w:r w:rsidRPr="00916885">
        <w:t xml:space="preserve">Khai báo và khởi tạo có tham số đối tượng </w:t>
      </w:r>
      <w:r w:rsidRPr="00916885">
        <w:rPr>
          <w:b/>
        </w:rPr>
        <w:t xml:space="preserve">Circle </w:t>
      </w:r>
      <w:r w:rsidRPr="00916885">
        <w:t xml:space="preserve">và được tham chiếu bởi biến </w:t>
      </w:r>
      <w:r w:rsidRPr="00916885">
        <w:rPr>
          <w:b/>
        </w:rPr>
        <w:t>circle2</w:t>
      </w:r>
    </w:p>
    <w:p w:rsidR="008A62BA" w:rsidRPr="00916885" w:rsidRDefault="008A62BA" w:rsidP="008A62BA">
      <w:pPr>
        <w:pStyle w:val="ListParagraph"/>
        <w:numPr>
          <w:ilvl w:val="0"/>
          <w:numId w:val="28"/>
        </w:numPr>
      </w:pPr>
      <w:r w:rsidRPr="00916885">
        <w:t xml:space="preserve">Khai báo biến </w:t>
      </w:r>
      <w:r w:rsidRPr="00916885">
        <w:rPr>
          <w:b/>
        </w:rPr>
        <w:t>circle3</w:t>
      </w:r>
      <w:r w:rsidRPr="00916885">
        <w:t xml:space="preserve"> và tham chiếu đến cùng đối tượng mà </w:t>
      </w:r>
      <w:r w:rsidRPr="00916885">
        <w:rPr>
          <w:b/>
        </w:rPr>
        <w:t>circle2</w:t>
      </w:r>
      <w:r w:rsidRPr="00916885">
        <w:t xml:space="preserve"> tham chiếu tới</w:t>
      </w:r>
    </w:p>
    <w:p w:rsidR="008A62BA" w:rsidRPr="00916885" w:rsidRDefault="008A62BA" w:rsidP="008A62BA">
      <w:pPr>
        <w:pStyle w:val="ListParagraph"/>
        <w:numPr>
          <w:ilvl w:val="0"/>
          <w:numId w:val="28"/>
        </w:numPr>
      </w:pPr>
      <w:r w:rsidRPr="00916885">
        <w:t xml:space="preserve">In ra các thông tin của đối tượng mà </w:t>
      </w:r>
      <w:r w:rsidRPr="00916885">
        <w:rPr>
          <w:b/>
        </w:rPr>
        <w:t>circle1</w:t>
      </w:r>
      <w:r w:rsidRPr="00916885">
        <w:t xml:space="preserve">, </w:t>
      </w:r>
      <w:r w:rsidRPr="00916885">
        <w:rPr>
          <w:b/>
        </w:rPr>
        <w:t>circle2</w:t>
      </w:r>
      <w:r w:rsidRPr="00916885">
        <w:t xml:space="preserve">, </w:t>
      </w:r>
      <w:r w:rsidRPr="00916885">
        <w:rPr>
          <w:b/>
        </w:rPr>
        <w:t>circle3</w:t>
      </w:r>
      <w:r w:rsidRPr="00916885">
        <w:t xml:space="preserve"> tham chiếu tới, sử dụng phương thức </w:t>
      </w:r>
      <w:r w:rsidRPr="00916885">
        <w:rPr>
          <w:b/>
        </w:rPr>
        <w:t>displayInfo()</w:t>
      </w:r>
      <w:r w:rsidRPr="00916885">
        <w:t xml:space="preserve"> đã xây dựng.</w:t>
      </w:r>
    </w:p>
    <w:p w:rsidR="00223ECE" w:rsidRPr="00000920" w:rsidRDefault="00223ECE" w:rsidP="00F112DE">
      <w:pPr>
        <w:pStyle w:val="Heading2"/>
      </w:pPr>
      <w:r w:rsidRPr="00000920">
        <w:t xml:space="preserve">Bài tập </w:t>
      </w:r>
      <w:r w:rsidR="00E953F0" w:rsidRPr="00000920">
        <w:t>6</w:t>
      </w:r>
      <w:r w:rsidRPr="00000920">
        <w:t xml:space="preserve"> (private)</w:t>
      </w:r>
    </w:p>
    <w:p w:rsidR="00223ECE" w:rsidRPr="009D5CF2" w:rsidRDefault="00223ECE" w:rsidP="00223ECE">
      <w:pPr>
        <w:rPr>
          <w:rFonts w:eastAsiaTheme="minorHAnsi"/>
          <w:lang w:eastAsia="en-US"/>
        </w:rPr>
      </w:pPr>
      <w:r w:rsidRPr="009D5CF2">
        <w:rPr>
          <w:rFonts w:eastAsiaTheme="minorHAnsi"/>
          <w:lang w:eastAsia="en-US"/>
        </w:rPr>
        <w:t xml:space="preserve">Viết lớp </w:t>
      </w:r>
      <w:r w:rsidRPr="009D5CF2">
        <w:rPr>
          <w:rFonts w:eastAsiaTheme="minorHAnsi"/>
          <w:b/>
          <w:lang w:eastAsia="en-US"/>
        </w:rPr>
        <w:t>Circle</w:t>
      </w:r>
      <w:r w:rsidRPr="009D5CF2">
        <w:rPr>
          <w:rFonts w:eastAsiaTheme="minorHAnsi"/>
          <w:lang w:eastAsia="en-US"/>
        </w:rPr>
        <w:t xml:space="preserve"> gồm có thuộc tính </w:t>
      </w:r>
      <w:r w:rsidRPr="009D5CF2">
        <w:rPr>
          <w:rFonts w:eastAsiaTheme="minorHAnsi"/>
          <w:b/>
          <w:lang w:eastAsia="en-US"/>
        </w:rPr>
        <w:t>private</w:t>
      </w:r>
      <w:r w:rsidRPr="009D5CF2">
        <w:rPr>
          <w:rFonts w:eastAsiaTheme="minorHAnsi"/>
          <w:lang w:eastAsia="en-US"/>
        </w:rPr>
        <w:t xml:space="preserve"> </w:t>
      </w:r>
      <w:r w:rsidRPr="009D5CF2">
        <w:rPr>
          <w:rFonts w:eastAsiaTheme="minorHAnsi"/>
          <w:b/>
          <w:lang w:eastAsia="en-US"/>
        </w:rPr>
        <w:t>radius</w:t>
      </w:r>
      <w:r w:rsidR="00EB18CC">
        <w:rPr>
          <w:rFonts w:eastAsiaTheme="minorHAnsi"/>
          <w:lang w:eastAsia="en-US"/>
        </w:rPr>
        <w:t>, kiểu double</w:t>
      </w:r>
      <w:r w:rsidRPr="009D5CF2">
        <w:rPr>
          <w:rFonts w:eastAsiaTheme="minorHAnsi"/>
          <w:lang w:eastAsia="en-US"/>
        </w:rPr>
        <w:t xml:space="preserve">. Trong lớp này, viết phương thức khởi tạo </w:t>
      </w:r>
      <w:r w:rsidR="004C4B73">
        <w:rPr>
          <w:rFonts w:eastAsiaTheme="minorHAnsi"/>
          <w:lang w:eastAsia="en-US"/>
        </w:rPr>
        <w:t>ko có tham số</w:t>
      </w:r>
      <w:r w:rsidRPr="009D5CF2">
        <w:rPr>
          <w:rFonts w:eastAsiaTheme="minorHAnsi"/>
          <w:lang w:eastAsia="en-US"/>
        </w:rPr>
        <w:t xml:space="preserve"> (</w:t>
      </w:r>
      <w:r w:rsidRPr="009D5CF2">
        <w:rPr>
          <w:rFonts w:eastAsiaTheme="minorHAnsi"/>
          <w:b/>
          <w:lang w:eastAsia="en-US"/>
        </w:rPr>
        <w:t>radius</w:t>
      </w:r>
      <w:r w:rsidRPr="009D5CF2">
        <w:rPr>
          <w:rFonts w:eastAsiaTheme="minorHAnsi"/>
          <w:lang w:eastAsia="en-US"/>
        </w:rPr>
        <w:t xml:space="preserve"> = 20) và khởi tạo có tham số để khởi tạo giá trị cho thuộc tính </w:t>
      </w:r>
      <w:r w:rsidRPr="009D5CF2">
        <w:rPr>
          <w:rFonts w:eastAsiaTheme="minorHAnsi"/>
          <w:b/>
          <w:lang w:eastAsia="en-US"/>
        </w:rPr>
        <w:t>radius</w:t>
      </w:r>
      <w:r w:rsidRPr="009D5CF2">
        <w:rPr>
          <w:rFonts w:eastAsiaTheme="minorHAnsi"/>
          <w:i/>
          <w:lang w:eastAsia="en-US"/>
        </w:rPr>
        <w:t xml:space="preserve">, </w:t>
      </w:r>
      <w:r w:rsidRPr="009D5CF2">
        <w:rPr>
          <w:rFonts w:eastAsiaTheme="minorHAnsi"/>
          <w:lang w:eastAsia="en-US"/>
        </w:rPr>
        <w:t xml:space="preserve">viết phương thức thiết đặt thuộc tính </w:t>
      </w:r>
      <w:r w:rsidRPr="009D5CF2">
        <w:rPr>
          <w:rFonts w:eastAsiaTheme="minorHAnsi"/>
          <w:b/>
          <w:lang w:eastAsia="en-US"/>
        </w:rPr>
        <w:t>setRadius()</w:t>
      </w:r>
      <w:r w:rsidRPr="009D5CF2">
        <w:rPr>
          <w:rFonts w:eastAsiaTheme="minorHAnsi"/>
          <w:lang w:eastAsia="en-US"/>
        </w:rPr>
        <w:t xml:space="preserve">, tính chu vi </w:t>
      </w:r>
      <w:r>
        <w:rPr>
          <w:rFonts w:eastAsiaTheme="minorHAnsi"/>
          <w:b/>
          <w:lang w:eastAsia="en-US"/>
        </w:rPr>
        <w:t>display</w:t>
      </w:r>
      <w:r w:rsidRPr="009D5CF2">
        <w:rPr>
          <w:rFonts w:eastAsiaTheme="minorHAnsi"/>
          <w:b/>
          <w:lang w:eastAsia="en-US"/>
        </w:rPr>
        <w:t>Perimeter()</w:t>
      </w:r>
      <w:r w:rsidRPr="009D5CF2">
        <w:rPr>
          <w:rFonts w:eastAsiaTheme="minorHAnsi"/>
          <w:lang w:eastAsia="en-US"/>
        </w:rPr>
        <w:t xml:space="preserve">, phương thức tính diện tích </w:t>
      </w:r>
      <w:r>
        <w:rPr>
          <w:rFonts w:eastAsiaTheme="minorHAnsi"/>
          <w:b/>
          <w:lang w:eastAsia="en-US"/>
        </w:rPr>
        <w:t>display</w:t>
      </w:r>
      <w:r w:rsidRPr="009D5CF2">
        <w:rPr>
          <w:rFonts w:eastAsiaTheme="minorHAnsi"/>
          <w:b/>
          <w:lang w:eastAsia="en-US"/>
        </w:rPr>
        <w:t>Area()</w:t>
      </w:r>
      <w:r w:rsidRPr="009D5CF2">
        <w:rPr>
          <w:rFonts w:eastAsiaTheme="minorHAnsi"/>
          <w:lang w:eastAsia="en-US"/>
        </w:rPr>
        <w:t>.</w:t>
      </w:r>
    </w:p>
    <w:p w:rsidR="00223ECE" w:rsidRPr="009D5CF2" w:rsidRDefault="00223ECE" w:rsidP="00223ECE">
      <w:r w:rsidRPr="009D5CF2">
        <w:t xml:space="preserve">Viết lớp </w:t>
      </w:r>
      <w:r w:rsidRPr="009D5CF2">
        <w:rPr>
          <w:b/>
        </w:rPr>
        <w:t>TestCircle</w:t>
      </w:r>
      <w:r w:rsidRPr="009D5CF2">
        <w:t xml:space="preserve">, trong lớp này, xây dựng phương thức </w:t>
      </w:r>
      <w:r w:rsidRPr="009D5CF2">
        <w:rPr>
          <w:b/>
        </w:rPr>
        <w:t xml:space="preserve">main </w:t>
      </w:r>
      <w:r w:rsidRPr="009D5CF2">
        <w:t>gồm các bước công việc sau :</w:t>
      </w:r>
    </w:p>
    <w:p w:rsidR="00223ECE" w:rsidRPr="009D5CF2" w:rsidRDefault="00223ECE" w:rsidP="00223ECE">
      <w:pPr>
        <w:pStyle w:val="ListParagraph"/>
        <w:numPr>
          <w:ilvl w:val="0"/>
          <w:numId w:val="28"/>
        </w:numPr>
      </w:pPr>
      <w:r w:rsidRPr="009D5CF2">
        <w:t xml:space="preserve">Khởi tạo đối tượng </w:t>
      </w:r>
      <w:r w:rsidRPr="009D5CF2">
        <w:rPr>
          <w:b/>
        </w:rPr>
        <w:t>circle1</w:t>
      </w:r>
      <w:r w:rsidRPr="009D5CF2">
        <w:t xml:space="preserve"> không có tham số.</w:t>
      </w:r>
    </w:p>
    <w:p w:rsidR="00223ECE" w:rsidRPr="009D5CF2" w:rsidRDefault="00223ECE" w:rsidP="00223ECE">
      <w:pPr>
        <w:pStyle w:val="ListParagraph"/>
        <w:numPr>
          <w:ilvl w:val="0"/>
          <w:numId w:val="28"/>
        </w:numPr>
      </w:pPr>
      <w:r w:rsidRPr="009D5CF2">
        <w:t xml:space="preserve">Khởi tạo đối tượng </w:t>
      </w:r>
      <w:r w:rsidRPr="009D5CF2">
        <w:rPr>
          <w:b/>
        </w:rPr>
        <w:t>circle2</w:t>
      </w:r>
      <w:r w:rsidRPr="009D5CF2">
        <w:t xml:space="preserve"> có tham số.</w:t>
      </w:r>
    </w:p>
    <w:p w:rsidR="00223ECE" w:rsidRPr="009D5CF2" w:rsidRDefault="00223ECE" w:rsidP="00223ECE">
      <w:pPr>
        <w:pStyle w:val="ListParagraph"/>
        <w:numPr>
          <w:ilvl w:val="0"/>
          <w:numId w:val="28"/>
        </w:numPr>
      </w:pPr>
      <w:r w:rsidRPr="009D5CF2">
        <w:lastRenderedPageBreak/>
        <w:t xml:space="preserve">Khởi tạo đối tượng </w:t>
      </w:r>
      <w:r w:rsidRPr="009D5CF2">
        <w:rPr>
          <w:b/>
        </w:rPr>
        <w:t>circle3</w:t>
      </w:r>
      <w:r w:rsidRPr="009D5CF2">
        <w:t xml:space="preserve"> không tham số, sau đó, set lại giá trị thuộc tính </w:t>
      </w:r>
      <w:r w:rsidRPr="009D5CF2">
        <w:rPr>
          <w:b/>
        </w:rPr>
        <w:t>radius</w:t>
      </w:r>
      <w:r w:rsidRPr="009D5CF2">
        <w:t xml:space="preserve"> = </w:t>
      </w:r>
      <w:r w:rsidR="000C5441">
        <w:t>6</w:t>
      </w:r>
      <w:r w:rsidRPr="009D5CF2">
        <w:t>0.</w:t>
      </w:r>
    </w:p>
    <w:p w:rsidR="00223ECE" w:rsidRPr="00916885" w:rsidRDefault="00223ECE" w:rsidP="00223ECE">
      <w:pPr>
        <w:pStyle w:val="ListParagraph"/>
        <w:numPr>
          <w:ilvl w:val="0"/>
          <w:numId w:val="28"/>
        </w:numPr>
      </w:pPr>
      <w:r w:rsidRPr="00916885">
        <w:t xml:space="preserve">In ra chu vi và diện tích của 3 đối tượng </w:t>
      </w:r>
      <w:r w:rsidRPr="00916885">
        <w:rPr>
          <w:b/>
        </w:rPr>
        <w:t>circle1</w:t>
      </w:r>
      <w:r w:rsidRPr="00916885">
        <w:t xml:space="preserve">, </w:t>
      </w:r>
      <w:r w:rsidRPr="00916885">
        <w:rPr>
          <w:b/>
        </w:rPr>
        <w:t>circle2</w:t>
      </w:r>
      <w:r w:rsidRPr="00916885">
        <w:t xml:space="preserve">, </w:t>
      </w:r>
      <w:r w:rsidRPr="00916885">
        <w:rPr>
          <w:b/>
        </w:rPr>
        <w:t>circle3</w:t>
      </w:r>
      <w:r w:rsidRPr="00916885">
        <w:t xml:space="preserve"> bằng cách gọi các phương thức </w:t>
      </w:r>
      <w:r>
        <w:rPr>
          <w:b/>
        </w:rPr>
        <w:t>display</w:t>
      </w:r>
      <w:r w:rsidRPr="00916885">
        <w:rPr>
          <w:b/>
        </w:rPr>
        <w:t>Perimeter()</w:t>
      </w:r>
      <w:r w:rsidRPr="00916885">
        <w:t xml:space="preserve"> và </w:t>
      </w:r>
      <w:r>
        <w:rPr>
          <w:b/>
        </w:rPr>
        <w:t>display</w:t>
      </w:r>
      <w:r w:rsidRPr="00916885">
        <w:rPr>
          <w:b/>
        </w:rPr>
        <w:t>Area()</w:t>
      </w:r>
      <w:r w:rsidRPr="00916885">
        <w:t>.</w:t>
      </w:r>
    </w:p>
    <w:p w:rsidR="00CA520E" w:rsidRPr="0010791B" w:rsidRDefault="00CA520E" w:rsidP="00CA520E">
      <w:pPr>
        <w:pStyle w:val="Heading1"/>
      </w:pPr>
      <w:r w:rsidRPr="0010791B">
        <w:t>Session 7</w:t>
      </w:r>
    </w:p>
    <w:p w:rsidR="00185AEC" w:rsidRPr="005D36E3" w:rsidRDefault="00185AEC" w:rsidP="00F112DE">
      <w:pPr>
        <w:pStyle w:val="Heading2"/>
      </w:pPr>
      <w:r w:rsidRPr="005D36E3">
        <w:t>Bài tập 1.3</w:t>
      </w:r>
    </w:p>
    <w:p w:rsidR="00185AEC" w:rsidRPr="005D36E3" w:rsidRDefault="00185AEC" w:rsidP="00185AEC">
      <w:pPr>
        <w:rPr>
          <w:strike/>
        </w:rPr>
      </w:pPr>
      <w:r w:rsidRPr="005D36E3">
        <w:rPr>
          <w:strike/>
        </w:rPr>
        <w:t xml:space="preserve">Viết chương trình nhập vào chữ hoa và chuyển đổi nó sang ký tự chữ thường. Xây dựng </w:t>
      </w:r>
      <w:r w:rsidR="00D92D0B" w:rsidRPr="005D36E3">
        <w:rPr>
          <w:strike/>
        </w:rPr>
        <w:t>phương thức</w:t>
      </w:r>
      <w:r w:rsidRPr="005D36E3">
        <w:rPr>
          <w:strike/>
        </w:rPr>
        <w:t xml:space="preserve"> convertUpperCase(char</w:t>
      </w:r>
      <w:r w:rsidR="00BB348F" w:rsidRPr="005D36E3">
        <w:rPr>
          <w:strike/>
        </w:rPr>
        <w:t xml:space="preserve"> c)</w:t>
      </w:r>
      <w:r w:rsidR="00D92D0B" w:rsidRPr="005D36E3">
        <w:rPr>
          <w:strike/>
        </w:rPr>
        <w:t xml:space="preserve"> trong lớp </w:t>
      </w:r>
      <w:r w:rsidR="00D92D0B" w:rsidRPr="005D36E3">
        <w:rPr>
          <w:b/>
          <w:strike/>
        </w:rPr>
        <w:t>CharThings</w:t>
      </w:r>
      <w:r w:rsidR="00BB348F" w:rsidRPr="005D36E3">
        <w:rPr>
          <w:strike/>
        </w:rPr>
        <w:t>, sau đó gọi nó từ hàm main</w:t>
      </w:r>
    </w:p>
    <w:p w:rsidR="003C6206" w:rsidRPr="005D36E3" w:rsidRDefault="003C6206" w:rsidP="00F112DE">
      <w:pPr>
        <w:pStyle w:val="Heading2"/>
      </w:pPr>
      <w:r w:rsidRPr="005D36E3">
        <w:t>Bài tập 1.3.1</w:t>
      </w:r>
    </w:p>
    <w:p w:rsidR="003C6206" w:rsidRPr="005D36E3" w:rsidRDefault="003C6206" w:rsidP="003C6206">
      <w:pPr>
        <w:rPr>
          <w:strike/>
        </w:rPr>
      </w:pPr>
      <w:r w:rsidRPr="005D36E3">
        <w:rPr>
          <w:strike/>
        </w:rPr>
        <w:t xml:space="preserve">Viết chương trình nhập vào chữ hoa và chuyển đổi nó sang ký tự chữ thường. Xây dựng phương thức convertUpperCase(char c) trong lớp </w:t>
      </w:r>
      <w:r w:rsidRPr="005D36E3">
        <w:rPr>
          <w:b/>
          <w:strike/>
        </w:rPr>
        <w:t>CharThings</w:t>
      </w:r>
      <w:r w:rsidRPr="005D36E3">
        <w:rPr>
          <w:strike/>
        </w:rPr>
        <w:t>, phương thức này trả về ký tự hoa tương ứng</w:t>
      </w:r>
      <w:r w:rsidR="000F7209" w:rsidRPr="005D36E3">
        <w:rPr>
          <w:strike/>
        </w:rPr>
        <w:t xml:space="preserve"> với ký tự thường c</w:t>
      </w:r>
      <w:r w:rsidRPr="005D36E3">
        <w:rPr>
          <w:strike/>
        </w:rPr>
        <w:t>. Phương thức này sẽ được gọi từ hàm main.</w:t>
      </w:r>
    </w:p>
    <w:p w:rsidR="005D36E3" w:rsidRDefault="005D36E3" w:rsidP="00F112DE">
      <w:pPr>
        <w:pStyle w:val="Heading2"/>
      </w:pPr>
      <w:r>
        <w:t>Bài tập 1.3 và 1.3.1</w:t>
      </w:r>
    </w:p>
    <w:p w:rsidR="005D36E3" w:rsidRPr="00B85026" w:rsidRDefault="005D36E3" w:rsidP="005D36E3">
      <w:pPr>
        <w:rPr>
          <w:lang w:val="fr-FR"/>
        </w:rPr>
      </w:pPr>
      <w:r w:rsidRPr="00B85026">
        <w:rPr>
          <w:lang w:val="fr-FR"/>
        </w:rPr>
        <w:t>Viết phương thức xác định số nguyên tố, làm 2 trường hợp có trả về và ko có trở về</w:t>
      </w:r>
    </w:p>
    <w:p w:rsidR="003C6206" w:rsidRPr="00B85026" w:rsidRDefault="003C6206" w:rsidP="00185AEC">
      <w:pPr>
        <w:rPr>
          <w:lang w:val="fr-FR"/>
        </w:rPr>
      </w:pPr>
    </w:p>
    <w:p w:rsidR="009821DE" w:rsidRPr="00B85026" w:rsidRDefault="009821DE" w:rsidP="00F112DE">
      <w:pPr>
        <w:pStyle w:val="Heading2"/>
        <w:rPr>
          <w:lang w:val="fr-FR"/>
        </w:rPr>
      </w:pPr>
      <w:r w:rsidRPr="00B85026">
        <w:rPr>
          <w:lang w:val="fr-FR"/>
        </w:rPr>
        <w:t>Bài tập 1.1</w:t>
      </w:r>
    </w:p>
    <w:p w:rsidR="007D5EF5" w:rsidRPr="00B85026" w:rsidRDefault="007D5EF5" w:rsidP="007D5EF5">
      <w:pPr>
        <w:rPr>
          <w:lang w:val="fr-FR"/>
        </w:rPr>
      </w:pPr>
      <w:r w:rsidRPr="00B85026">
        <w:rPr>
          <w:lang w:val="fr-FR"/>
        </w:rPr>
        <w:t>Tạo 1 lớp Calculator, xây dựng 2 phương thức</w:t>
      </w:r>
    </w:p>
    <w:p w:rsidR="007D5EF5" w:rsidRDefault="007D5EF5" w:rsidP="007D5EF5">
      <w:pPr>
        <w:pStyle w:val="ListParagraph"/>
        <w:numPr>
          <w:ilvl w:val="0"/>
          <w:numId w:val="28"/>
        </w:numPr>
      </w:pPr>
      <w:r>
        <w:t>Phương thức max(int a, int b, int c) trả về giá trị lớn nhất trong 3 số a, b, c trên.</w:t>
      </w:r>
    </w:p>
    <w:p w:rsidR="007D5EF5" w:rsidRDefault="007D5EF5" w:rsidP="007D5EF5">
      <w:pPr>
        <w:pStyle w:val="ListParagraph"/>
        <w:numPr>
          <w:ilvl w:val="0"/>
          <w:numId w:val="28"/>
        </w:numPr>
      </w:pPr>
      <w:r>
        <w:t>Phương thức tính trung bình cộng của 3 số a, b, c: average(int a, int b, int c).</w:t>
      </w:r>
    </w:p>
    <w:p w:rsidR="007D5EF5" w:rsidRPr="007D5EF5" w:rsidRDefault="007D5EF5" w:rsidP="007D5EF5">
      <w:pPr>
        <w:pStyle w:val="ListParagraph"/>
        <w:numPr>
          <w:ilvl w:val="0"/>
          <w:numId w:val="28"/>
        </w:numPr>
      </w:pPr>
      <w:r>
        <w:t>Trong phương thức main, gọi tới 2 phương thức này để sử dụng, sau khi nhập vào 3 số a, b, c</w:t>
      </w:r>
    </w:p>
    <w:p w:rsidR="009821DE" w:rsidRPr="009821DE" w:rsidRDefault="009821DE" w:rsidP="009821DE">
      <w:pPr>
        <w:shd w:val="clear" w:color="auto" w:fill="FFFFFF"/>
        <w:spacing w:after="0" w:line="240" w:lineRule="auto"/>
        <w:rPr>
          <w:rFonts w:eastAsiaTheme="minorHAnsi"/>
          <w:lang w:eastAsia="en-US"/>
        </w:rPr>
      </w:pPr>
      <w:r w:rsidRPr="009821DE">
        <w:rPr>
          <w:rFonts w:eastAsiaTheme="minorHAnsi"/>
          <w:lang w:eastAsia="en-US"/>
        </w:rPr>
        <w:t>Write a Java method to find the smallest number among three numbers. </w:t>
      </w:r>
      <w:hyperlink r:id="rId13" w:anchor="editorr" w:history="1">
        <w:r w:rsidRPr="009821DE">
          <w:rPr>
            <w:rFonts w:eastAsiaTheme="minorHAnsi"/>
            <w:lang w:eastAsia="en-US"/>
          </w:rPr>
          <w:t>Go to the editor</w:t>
        </w:r>
      </w:hyperlink>
      <w:r w:rsidRPr="009821DE">
        <w:rPr>
          <w:rFonts w:eastAsiaTheme="minorHAnsi"/>
          <w:lang w:eastAsia="en-US"/>
        </w:rPr>
        <w:br/>
        <w:t>Test Data:</w:t>
      </w:r>
      <w:r w:rsidRPr="009821DE">
        <w:rPr>
          <w:rFonts w:eastAsiaTheme="minorHAnsi"/>
          <w:lang w:eastAsia="en-US"/>
        </w:rPr>
        <w:br/>
        <w:t>Input the first number: 25</w:t>
      </w:r>
      <w:r w:rsidRPr="009821DE">
        <w:rPr>
          <w:rFonts w:eastAsiaTheme="minorHAnsi"/>
          <w:lang w:eastAsia="en-US"/>
        </w:rPr>
        <w:br/>
        <w:t>Input the Second number: 37</w:t>
      </w:r>
      <w:r w:rsidRPr="009821DE">
        <w:rPr>
          <w:rFonts w:eastAsiaTheme="minorHAnsi"/>
          <w:lang w:eastAsia="en-US"/>
        </w:rPr>
        <w:br/>
        <w:t>Input the third number: 29 </w:t>
      </w:r>
      <w:r w:rsidRPr="009821DE">
        <w:rPr>
          <w:rFonts w:eastAsiaTheme="minorHAnsi"/>
          <w:lang w:eastAsia="en-US"/>
        </w:rPr>
        <w:br/>
        <w:t>Expected Output:</w:t>
      </w:r>
    </w:p>
    <w:p w:rsidR="009821DE" w:rsidRPr="009821DE" w:rsidRDefault="009821DE" w:rsidP="009821D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urier New" w:eastAsia="Times New Roman" w:hAnsi="Courier New" w:cs="Courier New"/>
          <w:color w:val="333333"/>
          <w:sz w:val="18"/>
          <w:szCs w:val="18"/>
          <w:lang w:eastAsia="en-US"/>
        </w:rPr>
      </w:pPr>
      <w:r w:rsidRPr="009821DE">
        <w:rPr>
          <w:rFonts w:ascii="Courier New" w:eastAsia="Times New Roman" w:hAnsi="Courier New" w:cs="Courier New"/>
          <w:color w:val="333333"/>
          <w:sz w:val="18"/>
          <w:szCs w:val="18"/>
          <w:lang w:eastAsia="en-US"/>
        </w:rPr>
        <w:t>The smallest value is 25.0</w:t>
      </w:r>
    </w:p>
    <w:p w:rsidR="00402A14" w:rsidRDefault="00402A14" w:rsidP="00402A14">
      <w:pPr>
        <w:shd w:val="clear" w:color="auto" w:fill="FFFFFF"/>
        <w:spacing w:after="0" w:line="240" w:lineRule="auto"/>
        <w:rPr>
          <w:rFonts w:eastAsiaTheme="minorHAnsi"/>
          <w:lang w:eastAsia="en-US"/>
        </w:rPr>
      </w:pPr>
    </w:p>
    <w:p w:rsidR="00402A14" w:rsidRPr="00402A14" w:rsidRDefault="00402A14" w:rsidP="00402A14">
      <w:pPr>
        <w:shd w:val="clear" w:color="auto" w:fill="FFFFFF"/>
        <w:spacing w:after="0" w:line="240" w:lineRule="auto"/>
        <w:rPr>
          <w:rFonts w:eastAsiaTheme="minorHAnsi"/>
          <w:lang w:eastAsia="en-US"/>
        </w:rPr>
      </w:pPr>
      <w:r w:rsidRPr="00402A14">
        <w:rPr>
          <w:rFonts w:eastAsiaTheme="minorHAnsi"/>
          <w:lang w:eastAsia="en-US"/>
        </w:rPr>
        <w:t>Write a Java method to compute the average of three numbers. </w:t>
      </w:r>
      <w:hyperlink r:id="rId14" w:anchor="editorr" w:history="1">
        <w:r w:rsidRPr="00402A14">
          <w:rPr>
            <w:rFonts w:eastAsiaTheme="minorHAnsi"/>
            <w:lang w:eastAsia="en-US"/>
          </w:rPr>
          <w:t>Go to the editor</w:t>
        </w:r>
      </w:hyperlink>
      <w:r w:rsidRPr="00402A14">
        <w:rPr>
          <w:rFonts w:eastAsiaTheme="minorHAnsi"/>
          <w:lang w:eastAsia="en-US"/>
        </w:rPr>
        <w:br/>
        <w:t>Test Data:</w:t>
      </w:r>
      <w:r w:rsidRPr="00402A14">
        <w:rPr>
          <w:rFonts w:eastAsiaTheme="minorHAnsi"/>
          <w:lang w:eastAsia="en-US"/>
        </w:rPr>
        <w:br/>
        <w:t>Input the first number: 25 </w:t>
      </w:r>
      <w:r w:rsidRPr="00402A14">
        <w:rPr>
          <w:rFonts w:eastAsiaTheme="minorHAnsi"/>
          <w:lang w:eastAsia="en-US"/>
        </w:rPr>
        <w:br/>
        <w:t>Input the second number: 45</w:t>
      </w:r>
      <w:r w:rsidRPr="00402A14">
        <w:rPr>
          <w:rFonts w:eastAsiaTheme="minorHAnsi"/>
          <w:lang w:eastAsia="en-US"/>
        </w:rPr>
        <w:br/>
        <w:t>Input the third number: 65</w:t>
      </w:r>
      <w:r w:rsidRPr="00402A14">
        <w:rPr>
          <w:rFonts w:eastAsiaTheme="minorHAnsi"/>
          <w:lang w:eastAsia="en-US"/>
        </w:rPr>
        <w:br/>
        <w:t>Expected Output:</w:t>
      </w:r>
    </w:p>
    <w:p w:rsidR="00402A14" w:rsidRPr="00402A14" w:rsidRDefault="00402A14" w:rsidP="00402A1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eastAsiaTheme="minorHAnsi"/>
          <w:lang w:eastAsia="en-US"/>
        </w:rPr>
      </w:pPr>
      <w:r w:rsidRPr="00402A14">
        <w:rPr>
          <w:rFonts w:eastAsiaTheme="minorHAnsi"/>
          <w:lang w:eastAsia="en-US"/>
        </w:rPr>
        <w:t>The average value is 45.0</w:t>
      </w:r>
    </w:p>
    <w:p w:rsidR="009821DE" w:rsidRPr="00000920" w:rsidRDefault="00C439F6" w:rsidP="00F112DE">
      <w:pPr>
        <w:pStyle w:val="Heading2"/>
      </w:pPr>
      <w:r w:rsidRPr="00000920">
        <w:t>Bài tập 1.</w:t>
      </w:r>
      <w:r w:rsidR="006E2BCF" w:rsidRPr="00000920">
        <w:t>2</w:t>
      </w:r>
    </w:p>
    <w:p w:rsidR="006E2BCF" w:rsidRDefault="006E2BCF" w:rsidP="006E2BCF">
      <w:r>
        <w:t>Tạo 1 lớp StringManipulation, với các phương thức:</w:t>
      </w:r>
    </w:p>
    <w:p w:rsidR="006E2BCF" w:rsidRDefault="006E2BCF" w:rsidP="006E2BCF">
      <w:pPr>
        <w:pStyle w:val="ListParagraph"/>
        <w:numPr>
          <w:ilvl w:val="0"/>
          <w:numId w:val="28"/>
        </w:numPr>
      </w:pPr>
      <w:r>
        <w:lastRenderedPageBreak/>
        <w:t xml:space="preserve">Phương thức checkCharacter(String str, char a) trả về true nếu a tồn tại trong chuỗi str, và false nếu ngược lại. </w:t>
      </w:r>
    </w:p>
    <w:p w:rsidR="006E2BCF" w:rsidRPr="006E2BCF" w:rsidRDefault="006E2BCF" w:rsidP="006E2BCF">
      <w:pPr>
        <w:pStyle w:val="ListParagraph"/>
        <w:numPr>
          <w:ilvl w:val="1"/>
          <w:numId w:val="28"/>
        </w:numPr>
      </w:pPr>
      <w:r>
        <w:rPr>
          <w:i/>
        </w:rPr>
        <w:t xml:space="preserve">Gợi ý: </w:t>
      </w:r>
    </w:p>
    <w:p w:rsidR="006E2BCF" w:rsidRDefault="006E2BCF" w:rsidP="006E2BCF">
      <w:pPr>
        <w:pStyle w:val="ListParagraph"/>
        <w:numPr>
          <w:ilvl w:val="2"/>
          <w:numId w:val="28"/>
        </w:numPr>
      </w:pPr>
      <w:r>
        <w:rPr>
          <w:i/>
        </w:rPr>
        <w:t>Sử dụng vòng lặp for để duyệt chuỗi</w:t>
      </w:r>
    </w:p>
    <w:p w:rsidR="006E2BCF" w:rsidRDefault="006E2BCF" w:rsidP="006E2BCF">
      <w:pPr>
        <w:pStyle w:val="ListParagraph"/>
        <w:numPr>
          <w:ilvl w:val="2"/>
          <w:numId w:val="28"/>
        </w:numPr>
        <w:rPr>
          <w:i/>
        </w:rPr>
      </w:pPr>
      <w:r w:rsidRPr="006E2BCF">
        <w:rPr>
          <w:i/>
        </w:rPr>
        <w:t>Sử dụng str.lenghth() để trả về số ký tự trong chuỗ</w:t>
      </w:r>
      <w:r>
        <w:rPr>
          <w:i/>
        </w:rPr>
        <w:t>i</w:t>
      </w:r>
    </w:p>
    <w:p w:rsidR="006E2BCF" w:rsidRPr="006E2BCF" w:rsidRDefault="006E2BCF" w:rsidP="006E2BCF">
      <w:pPr>
        <w:pStyle w:val="ListParagraph"/>
        <w:numPr>
          <w:ilvl w:val="2"/>
          <w:numId w:val="28"/>
        </w:numPr>
        <w:rPr>
          <w:i/>
        </w:rPr>
      </w:pPr>
      <w:r>
        <w:rPr>
          <w:i/>
        </w:rPr>
        <w:t>Sử dụng charAt(i) để trả về ký tự nào đó trong chuỗi</w:t>
      </w:r>
    </w:p>
    <w:p w:rsidR="006E2BCF" w:rsidRDefault="006E2BCF" w:rsidP="006E2BCF">
      <w:pPr>
        <w:pStyle w:val="ListParagraph"/>
        <w:numPr>
          <w:ilvl w:val="0"/>
          <w:numId w:val="28"/>
        </w:numPr>
      </w:pPr>
      <w:r>
        <w:t>Phương thức countVowel(String str) trả về số các nguyên âm tồn tại trong chuỗi str.</w:t>
      </w:r>
    </w:p>
    <w:p w:rsidR="006E2BCF" w:rsidRDefault="006E2BCF" w:rsidP="006E2BCF">
      <w:pPr>
        <w:pStyle w:val="ListParagraph"/>
        <w:numPr>
          <w:ilvl w:val="0"/>
          <w:numId w:val="28"/>
        </w:numPr>
      </w:pPr>
      <w:r>
        <w:t>Viết phương thức main để gọi phương thức</w:t>
      </w:r>
      <w:r w:rsidR="00F71D3C">
        <w:t xml:space="preserve"> checkCharacter để kiểm tra ký tự</w:t>
      </w:r>
      <w:r w:rsidR="006B38D3">
        <w:t xml:space="preserve"> có tồn tại</w:t>
      </w:r>
      <w:r w:rsidR="00F71D3C">
        <w:t xml:space="preserve"> trong chuỗi nào đó và</w:t>
      </w:r>
      <w:r>
        <w:t xml:space="preserve"> countVowel để đếm số nguyên âm có trong chuỗi.</w:t>
      </w:r>
    </w:p>
    <w:p w:rsidR="006E2BCF" w:rsidRDefault="006E2BCF" w:rsidP="00C439F6">
      <w:pPr>
        <w:rPr>
          <w:rFonts w:ascii="Helvetica" w:hAnsi="Helvetica" w:cs="Helvetica"/>
          <w:color w:val="333333"/>
          <w:sz w:val="26"/>
          <w:szCs w:val="26"/>
          <w:shd w:val="clear" w:color="auto" w:fill="FFFFFF"/>
        </w:rPr>
      </w:pPr>
    </w:p>
    <w:p w:rsidR="00C439F6" w:rsidRDefault="00C439F6" w:rsidP="00C439F6">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Write a Java method to count all vowels in a string</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b/>
          <w:bCs/>
          <w:color w:val="006699"/>
          <w:sz w:val="21"/>
          <w:szCs w:val="21"/>
          <w:bdr w:val="none" w:sz="0" w:space="0" w:color="auto" w:frame="1"/>
          <w:lang w:eastAsia="en-US"/>
        </w:rPr>
        <w:t>import</w:t>
      </w:r>
      <w:r w:rsidRPr="00C439F6">
        <w:rPr>
          <w:rFonts w:ascii="Consolas" w:eastAsia="Times New Roman" w:hAnsi="Consolas" w:cs="Times New Roman"/>
          <w:color w:val="000000"/>
          <w:sz w:val="21"/>
          <w:szCs w:val="21"/>
          <w:bdr w:val="none" w:sz="0" w:space="0" w:color="auto" w:frame="1"/>
          <w:lang w:eastAsia="en-US"/>
        </w:rPr>
        <w:t> java.util.Scanner;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class</w:t>
      </w:r>
      <w:r w:rsidRPr="00C439F6">
        <w:rPr>
          <w:rFonts w:ascii="Consolas" w:eastAsia="Times New Roman" w:hAnsi="Consolas" w:cs="Times New Roman"/>
          <w:color w:val="000000"/>
          <w:sz w:val="21"/>
          <w:szCs w:val="21"/>
          <w:bdr w:val="none" w:sz="0" w:space="0" w:color="auto" w:frame="1"/>
          <w:lang w:eastAsia="en-US"/>
        </w:rPr>
        <w:t> Exercise4 {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static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void</w:t>
      </w:r>
      <w:r w:rsidRPr="00C439F6">
        <w:rPr>
          <w:rFonts w:ascii="Consolas" w:eastAsia="Times New Roman" w:hAnsi="Consolas" w:cs="Times New Roman"/>
          <w:color w:val="000000"/>
          <w:sz w:val="21"/>
          <w:szCs w:val="21"/>
          <w:bdr w:val="none" w:sz="0" w:space="0" w:color="auto" w:frame="1"/>
          <w:lang w:eastAsia="en-US"/>
        </w:rPr>
        <w:t> main(String[] args)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Scanner in = </w:t>
      </w:r>
      <w:r w:rsidRPr="00C439F6">
        <w:rPr>
          <w:rFonts w:ascii="Consolas" w:eastAsia="Times New Roman" w:hAnsi="Consolas" w:cs="Times New Roman"/>
          <w:b/>
          <w:bCs/>
          <w:color w:val="006699"/>
          <w:sz w:val="21"/>
          <w:szCs w:val="21"/>
          <w:bdr w:val="none" w:sz="0" w:space="0" w:color="auto" w:frame="1"/>
          <w:lang w:eastAsia="en-US"/>
        </w:rPr>
        <w:t>new</w:t>
      </w:r>
      <w:r w:rsidRPr="00C439F6">
        <w:rPr>
          <w:rFonts w:ascii="Consolas" w:eastAsia="Times New Roman" w:hAnsi="Consolas" w:cs="Times New Roman"/>
          <w:color w:val="000000"/>
          <w:sz w:val="21"/>
          <w:szCs w:val="21"/>
          <w:bdr w:val="none" w:sz="0" w:space="0" w:color="auto" w:frame="1"/>
          <w:lang w:eastAsia="en-US"/>
        </w:rPr>
        <w:t> Scanner(System.in);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w:t>
      </w:r>
      <w:r w:rsidRPr="00C439F6">
        <w:rPr>
          <w:rFonts w:ascii="Consolas" w:eastAsia="Times New Roman" w:hAnsi="Consolas" w:cs="Times New Roman"/>
          <w:color w:val="0000FF"/>
          <w:sz w:val="21"/>
          <w:szCs w:val="21"/>
          <w:bdr w:val="none" w:sz="0" w:space="0" w:color="auto" w:frame="1"/>
          <w:lang w:eastAsia="en-US"/>
        </w:rPr>
        <w:t>"Input the string: "</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str = in.nextLine();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w:t>
      </w:r>
      <w:r w:rsidRPr="00C439F6">
        <w:rPr>
          <w:rFonts w:ascii="Consolas" w:eastAsia="Times New Roman" w:hAnsi="Consolas" w:cs="Times New Roman"/>
          <w:color w:val="0000FF"/>
          <w:sz w:val="21"/>
          <w:szCs w:val="21"/>
          <w:bdr w:val="none" w:sz="0" w:space="0" w:color="auto" w:frame="1"/>
          <w:lang w:eastAsia="en-US"/>
        </w:rPr>
        <w:t>"Number of  Vowels in the string: "</w:t>
      </w:r>
      <w:r w:rsidRPr="00C439F6">
        <w:rPr>
          <w:rFonts w:ascii="Consolas" w:eastAsia="Times New Roman" w:hAnsi="Consolas" w:cs="Times New Roman"/>
          <w:color w:val="000000"/>
          <w:sz w:val="21"/>
          <w:szCs w:val="21"/>
          <w:bdr w:val="none" w:sz="0" w:space="0" w:color="auto" w:frame="1"/>
          <w:lang w:eastAsia="en-US"/>
        </w:rPr>
        <w:t> + count_Vowels(str)+</w:t>
      </w:r>
      <w:r w:rsidRPr="00C439F6">
        <w:rPr>
          <w:rFonts w:ascii="Consolas" w:eastAsia="Times New Roman" w:hAnsi="Consolas" w:cs="Times New Roman"/>
          <w:color w:val="0000FF"/>
          <w:sz w:val="21"/>
          <w:szCs w:val="21"/>
          <w:bdr w:val="none" w:sz="0" w:space="0" w:color="auto" w:frame="1"/>
          <w:lang w:eastAsia="en-US"/>
        </w:rPr>
        <w:t>"\n"</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static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int</w:t>
      </w:r>
      <w:r w:rsidRPr="00C439F6">
        <w:rPr>
          <w:rFonts w:ascii="Consolas" w:eastAsia="Times New Roman" w:hAnsi="Consolas" w:cs="Times New Roman"/>
          <w:color w:val="000000"/>
          <w:sz w:val="21"/>
          <w:szCs w:val="21"/>
          <w:bdr w:val="none" w:sz="0" w:space="0" w:color="auto" w:frame="1"/>
          <w:lang w:eastAsia="en-US"/>
        </w:rPr>
        <w:t> count_Vowels(String str)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int</w:t>
      </w:r>
      <w:r w:rsidRPr="00C439F6">
        <w:rPr>
          <w:rFonts w:ascii="Consolas" w:eastAsia="Times New Roman" w:hAnsi="Consolas" w:cs="Times New Roman"/>
          <w:color w:val="000000"/>
          <w:sz w:val="21"/>
          <w:szCs w:val="21"/>
          <w:bdr w:val="none" w:sz="0" w:space="0" w:color="auto" w:frame="1"/>
          <w:lang w:eastAsia="en-US"/>
        </w:rPr>
        <w:t> count = </w:t>
      </w:r>
      <w:r w:rsidRPr="00C439F6">
        <w:rPr>
          <w:rFonts w:ascii="Consolas" w:eastAsia="Times New Roman" w:hAnsi="Consolas" w:cs="Times New Roman"/>
          <w:color w:val="C00000"/>
          <w:sz w:val="21"/>
          <w:szCs w:val="21"/>
          <w:bdr w:val="none" w:sz="0" w:space="0" w:color="auto" w:frame="1"/>
          <w:lang w:eastAsia="en-US"/>
        </w:rPr>
        <w:t>0</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for</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int</w:t>
      </w:r>
      <w:r w:rsidRPr="00C439F6">
        <w:rPr>
          <w:rFonts w:ascii="Consolas" w:eastAsia="Times New Roman" w:hAnsi="Consolas" w:cs="Times New Roman"/>
          <w:color w:val="000000"/>
          <w:sz w:val="21"/>
          <w:szCs w:val="21"/>
          <w:bdr w:val="none" w:sz="0" w:space="0" w:color="auto" w:frame="1"/>
          <w:lang w:eastAsia="en-US"/>
        </w:rPr>
        <w:t> i = </w:t>
      </w:r>
      <w:r w:rsidRPr="00C439F6">
        <w:rPr>
          <w:rFonts w:ascii="Consolas" w:eastAsia="Times New Roman" w:hAnsi="Consolas" w:cs="Times New Roman"/>
          <w:color w:val="C00000"/>
          <w:sz w:val="21"/>
          <w:szCs w:val="21"/>
          <w:bdr w:val="none" w:sz="0" w:space="0" w:color="auto" w:frame="1"/>
          <w:lang w:eastAsia="en-US"/>
        </w:rPr>
        <w:t>0</w:t>
      </w:r>
      <w:r w:rsidRPr="00C439F6">
        <w:rPr>
          <w:rFonts w:ascii="Consolas" w:eastAsia="Times New Roman" w:hAnsi="Consolas" w:cs="Times New Roman"/>
          <w:color w:val="000000"/>
          <w:sz w:val="21"/>
          <w:szCs w:val="21"/>
          <w:bdr w:val="none" w:sz="0" w:space="0" w:color="auto" w:frame="1"/>
          <w:lang w:eastAsia="en-US"/>
        </w:rPr>
        <w:t>; i &lt; str.length(); i++)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if</w:t>
      </w:r>
      <w:r w:rsidRPr="00C439F6">
        <w:rPr>
          <w:rFonts w:ascii="Consolas" w:eastAsia="Times New Roman" w:hAnsi="Consolas" w:cs="Times New Roman"/>
          <w:color w:val="000000"/>
          <w:sz w:val="21"/>
          <w:szCs w:val="21"/>
          <w:bdr w:val="none" w:sz="0" w:space="0" w:color="auto" w:frame="1"/>
          <w:lang w:eastAsia="en-US"/>
        </w:rPr>
        <w:t> (str.charAt(i) == </w:t>
      </w:r>
      <w:r w:rsidRPr="00C439F6">
        <w:rPr>
          <w:rFonts w:ascii="Consolas" w:eastAsia="Times New Roman" w:hAnsi="Consolas" w:cs="Times New Roman"/>
          <w:color w:val="0000FF"/>
          <w:sz w:val="21"/>
          <w:szCs w:val="21"/>
          <w:bdr w:val="none" w:sz="0" w:space="0" w:color="auto" w:frame="1"/>
          <w:lang w:eastAsia="en-US"/>
        </w:rPr>
        <w:t>'a'</w:t>
      </w: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'e'</w:t>
      </w: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'i'</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'o'</w:t>
      </w: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'u'</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count++;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return</w:t>
      </w:r>
      <w:r w:rsidRPr="00C439F6">
        <w:rPr>
          <w:rFonts w:ascii="Consolas" w:eastAsia="Times New Roman" w:hAnsi="Consolas" w:cs="Times New Roman"/>
          <w:color w:val="000000"/>
          <w:sz w:val="21"/>
          <w:szCs w:val="21"/>
          <w:bdr w:val="none" w:sz="0" w:space="0" w:color="auto" w:frame="1"/>
          <w:lang w:eastAsia="en-US"/>
        </w:rPr>
        <w:t> count;  </w:t>
      </w:r>
    </w:p>
    <w:p w:rsidR="00C439F6" w:rsidRPr="00C439F6" w:rsidRDefault="00C439F6" w:rsidP="00C439F6">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4B0DEB" w:rsidRPr="00000920" w:rsidRDefault="004B0DEB" w:rsidP="00F112DE">
      <w:pPr>
        <w:pStyle w:val="Heading2"/>
      </w:pPr>
      <w:r w:rsidRPr="00000920">
        <w:t>Bài tập 1.2</w:t>
      </w:r>
      <w:r>
        <w:t>.1</w:t>
      </w:r>
    </w:p>
    <w:p w:rsidR="004B0DEB" w:rsidRDefault="004B0DEB" w:rsidP="004B0DEB">
      <w:r>
        <w:t>Tạo 1 lớp Prime, xây dựng phương thức boolean isPrime(int number) để trả về true, nếu number là số nguyên tố, và trả về false, nếu number không phải là số nguyên tố. Từ main gọi đến phương thức này để kiểm tra.</w:t>
      </w:r>
    </w:p>
    <w:p w:rsidR="004B0DEB" w:rsidRPr="00000920" w:rsidRDefault="004B0DEB" w:rsidP="00F112DE">
      <w:pPr>
        <w:pStyle w:val="Heading2"/>
      </w:pPr>
      <w:r w:rsidRPr="00000920">
        <w:lastRenderedPageBreak/>
        <w:t>Bài tập 1.2</w:t>
      </w:r>
      <w:r>
        <w:t>.2</w:t>
      </w:r>
    </w:p>
    <w:p w:rsidR="004B0DEB" w:rsidRDefault="004B0DEB" w:rsidP="004B0DEB">
      <w:r>
        <w:t>Tạo 1 lớp Square, xây dựng phương thức boolean isSquare(int number) để trả về true, nếu number là số chính phương, và trả về false, nếu number không phải là số chính phương. Từ main gọi đến phương thức này để kiểm tra.</w:t>
      </w:r>
    </w:p>
    <w:p w:rsidR="00C439F6" w:rsidRPr="00C439F6" w:rsidRDefault="00C439F6" w:rsidP="00C439F6"/>
    <w:p w:rsidR="00402A14" w:rsidRPr="00402A14" w:rsidRDefault="00402A14" w:rsidP="00402A14"/>
    <w:p w:rsidR="00CA520E" w:rsidRPr="00000920" w:rsidRDefault="00CA520E" w:rsidP="00F112DE">
      <w:pPr>
        <w:pStyle w:val="Heading2"/>
      </w:pPr>
      <w:r w:rsidRPr="00000920">
        <w:t xml:space="preserve">Bài tập 1 </w:t>
      </w:r>
      <w:r w:rsidR="0010791B" w:rsidRPr="00000920">
        <w:t>(default, parameterized constructor, return)</w:t>
      </w:r>
    </w:p>
    <w:p w:rsidR="00CA520E" w:rsidRPr="009D5CF2" w:rsidRDefault="00CA520E" w:rsidP="00CA520E">
      <w:pPr>
        <w:rPr>
          <w:rFonts w:eastAsiaTheme="minorHAnsi"/>
          <w:lang w:eastAsia="en-US"/>
        </w:rPr>
      </w:pPr>
      <w:r w:rsidRPr="009D5CF2">
        <w:rPr>
          <w:rFonts w:eastAsiaTheme="minorHAnsi"/>
          <w:lang w:eastAsia="en-US"/>
        </w:rPr>
        <w:t xml:space="preserve">Viết lớp </w:t>
      </w:r>
      <w:r w:rsidRPr="009D5CF2">
        <w:rPr>
          <w:rFonts w:eastAsiaTheme="minorHAnsi"/>
          <w:b/>
          <w:lang w:eastAsia="en-US"/>
        </w:rPr>
        <w:t>Circle</w:t>
      </w:r>
      <w:r w:rsidRPr="009D5CF2">
        <w:rPr>
          <w:rFonts w:eastAsiaTheme="minorHAnsi"/>
          <w:lang w:eastAsia="en-US"/>
        </w:rPr>
        <w:t xml:space="preserve"> gồm có thuộc tính </w:t>
      </w:r>
      <w:r w:rsidRPr="009D5CF2">
        <w:rPr>
          <w:rFonts w:eastAsiaTheme="minorHAnsi"/>
          <w:b/>
          <w:lang w:eastAsia="en-US"/>
        </w:rPr>
        <w:t>private</w:t>
      </w:r>
      <w:r w:rsidRPr="009D5CF2">
        <w:rPr>
          <w:rFonts w:eastAsiaTheme="minorHAnsi"/>
          <w:lang w:eastAsia="en-US"/>
        </w:rPr>
        <w:t xml:space="preserve"> </w:t>
      </w:r>
      <w:r w:rsidRPr="009D5CF2">
        <w:rPr>
          <w:rFonts w:eastAsiaTheme="minorHAnsi"/>
          <w:b/>
          <w:lang w:eastAsia="en-US"/>
        </w:rPr>
        <w:t>radius</w:t>
      </w:r>
      <w:r w:rsidR="00231726">
        <w:rPr>
          <w:rFonts w:eastAsiaTheme="minorHAnsi"/>
          <w:lang w:eastAsia="en-US"/>
        </w:rPr>
        <w:t>, kiểu double</w:t>
      </w:r>
      <w:r w:rsidRPr="009D5CF2">
        <w:rPr>
          <w:rFonts w:eastAsiaTheme="minorHAnsi"/>
          <w:lang w:eastAsia="en-US"/>
        </w:rPr>
        <w:t xml:space="preserve">. Trong lớp này, viết phương thức khởi tạo mặc định không tham số </w:t>
      </w:r>
      <w:r w:rsidR="00136EBE" w:rsidRPr="009D5CF2">
        <w:rPr>
          <w:rFonts w:eastAsiaTheme="minorHAnsi"/>
          <w:lang w:eastAsia="en-US"/>
        </w:rPr>
        <w:t>(</w:t>
      </w:r>
      <w:r w:rsidR="00136EBE" w:rsidRPr="009D5CF2">
        <w:rPr>
          <w:rFonts w:eastAsiaTheme="minorHAnsi"/>
          <w:b/>
          <w:lang w:eastAsia="en-US"/>
        </w:rPr>
        <w:t>radius</w:t>
      </w:r>
      <w:r w:rsidR="00136EBE" w:rsidRPr="009D5CF2">
        <w:rPr>
          <w:rFonts w:eastAsiaTheme="minorHAnsi"/>
          <w:lang w:eastAsia="en-US"/>
        </w:rPr>
        <w:t xml:space="preserve"> = 20) </w:t>
      </w:r>
      <w:r w:rsidRPr="009D5CF2">
        <w:rPr>
          <w:rFonts w:eastAsiaTheme="minorHAnsi"/>
          <w:lang w:eastAsia="en-US"/>
        </w:rPr>
        <w:t xml:space="preserve">và khởi tạo có tham số để khởi tạo giá trị cho thuộc tính </w:t>
      </w:r>
      <w:r w:rsidRPr="009D5CF2">
        <w:rPr>
          <w:rFonts w:eastAsiaTheme="minorHAnsi"/>
          <w:b/>
          <w:lang w:eastAsia="en-US"/>
        </w:rPr>
        <w:t>radius</w:t>
      </w:r>
      <w:r w:rsidRPr="009D5CF2">
        <w:rPr>
          <w:rFonts w:eastAsiaTheme="minorHAnsi"/>
          <w:i/>
          <w:lang w:eastAsia="en-US"/>
        </w:rPr>
        <w:t xml:space="preserve">, </w:t>
      </w:r>
      <w:r w:rsidRPr="009D5CF2">
        <w:rPr>
          <w:rFonts w:eastAsiaTheme="minorHAnsi"/>
          <w:lang w:eastAsia="en-US"/>
        </w:rPr>
        <w:t xml:space="preserve">viết phương thức thiết đặt thuộc tính </w:t>
      </w:r>
      <w:r w:rsidRPr="009D5CF2">
        <w:rPr>
          <w:rFonts w:eastAsiaTheme="minorHAnsi"/>
          <w:b/>
          <w:lang w:eastAsia="en-US"/>
        </w:rPr>
        <w:t>setRadius()</w:t>
      </w:r>
      <w:r w:rsidRPr="009D5CF2">
        <w:rPr>
          <w:rFonts w:eastAsiaTheme="minorHAnsi"/>
          <w:lang w:eastAsia="en-US"/>
        </w:rPr>
        <w:t xml:space="preserve">, phương thức tính chu vi </w:t>
      </w:r>
      <w:r w:rsidRPr="009D5CF2">
        <w:rPr>
          <w:rFonts w:eastAsiaTheme="minorHAnsi"/>
          <w:b/>
          <w:lang w:eastAsia="en-US"/>
        </w:rPr>
        <w:t>getPerimeter()</w:t>
      </w:r>
      <w:r w:rsidR="007934E8">
        <w:rPr>
          <w:rFonts w:eastAsiaTheme="minorHAnsi"/>
          <w:b/>
          <w:lang w:eastAsia="en-US"/>
        </w:rPr>
        <w:t xml:space="preserve"> </w:t>
      </w:r>
      <w:r w:rsidR="007934E8">
        <w:rPr>
          <w:rFonts w:eastAsiaTheme="minorHAnsi"/>
          <w:lang w:eastAsia="en-US"/>
        </w:rPr>
        <w:t>trả về giá trị chu vi của đường tròn</w:t>
      </w:r>
      <w:r w:rsidRPr="009D5CF2">
        <w:rPr>
          <w:rFonts w:eastAsiaTheme="minorHAnsi"/>
          <w:lang w:eastAsia="en-US"/>
        </w:rPr>
        <w:t xml:space="preserve">, phương thức tính diện tích </w:t>
      </w:r>
      <w:r w:rsidRPr="009D5CF2">
        <w:rPr>
          <w:rFonts w:eastAsiaTheme="minorHAnsi"/>
          <w:b/>
          <w:lang w:eastAsia="en-US"/>
        </w:rPr>
        <w:t>getArea()</w:t>
      </w:r>
      <w:r w:rsidR="007934E8">
        <w:rPr>
          <w:rFonts w:eastAsiaTheme="minorHAnsi"/>
          <w:b/>
          <w:lang w:eastAsia="en-US"/>
        </w:rPr>
        <w:t xml:space="preserve"> </w:t>
      </w:r>
      <w:r w:rsidR="007934E8">
        <w:rPr>
          <w:rFonts w:eastAsiaTheme="minorHAnsi"/>
          <w:lang w:eastAsia="en-US"/>
        </w:rPr>
        <w:t>trả về giá trị diện tích hình tròn</w:t>
      </w:r>
      <w:r w:rsidRPr="009D5CF2">
        <w:rPr>
          <w:rFonts w:eastAsiaTheme="minorHAnsi"/>
          <w:lang w:eastAsia="en-US"/>
        </w:rPr>
        <w:t>.</w:t>
      </w:r>
    </w:p>
    <w:p w:rsidR="00CA520E" w:rsidRPr="009D5CF2" w:rsidRDefault="00CA520E" w:rsidP="00CA520E">
      <w:r w:rsidRPr="009D5CF2">
        <w:t xml:space="preserve">Viết lớp </w:t>
      </w:r>
      <w:r w:rsidRPr="009D5CF2">
        <w:rPr>
          <w:b/>
        </w:rPr>
        <w:t>TestCircle</w:t>
      </w:r>
      <w:r w:rsidRPr="009D5CF2">
        <w:t xml:space="preserve">, trong lớp này, xây dựng phương thức </w:t>
      </w:r>
      <w:r w:rsidRPr="009D5CF2">
        <w:rPr>
          <w:b/>
        </w:rPr>
        <w:t xml:space="preserve">main </w:t>
      </w:r>
      <w:r w:rsidRPr="009D5CF2">
        <w:t>gồm các bước công việc sau :</w:t>
      </w:r>
    </w:p>
    <w:p w:rsidR="00CA520E" w:rsidRPr="009D5CF2" w:rsidRDefault="00CA520E" w:rsidP="00CA520E">
      <w:pPr>
        <w:pStyle w:val="ListParagraph"/>
        <w:numPr>
          <w:ilvl w:val="0"/>
          <w:numId w:val="28"/>
        </w:numPr>
      </w:pPr>
      <w:r w:rsidRPr="009D5CF2">
        <w:t xml:space="preserve">Khởi tạo đối tượng </w:t>
      </w:r>
      <w:r w:rsidRPr="009D5CF2">
        <w:rPr>
          <w:b/>
        </w:rPr>
        <w:t>circle1</w:t>
      </w:r>
      <w:r w:rsidRPr="009D5CF2">
        <w:t xml:space="preserve"> không có tham số.</w:t>
      </w:r>
    </w:p>
    <w:p w:rsidR="00CA520E" w:rsidRPr="009D5CF2" w:rsidRDefault="00CA520E" w:rsidP="00CA520E">
      <w:pPr>
        <w:pStyle w:val="ListParagraph"/>
        <w:numPr>
          <w:ilvl w:val="0"/>
          <w:numId w:val="28"/>
        </w:numPr>
      </w:pPr>
      <w:r w:rsidRPr="009D5CF2">
        <w:t xml:space="preserve">Khởi tạo đối tượng </w:t>
      </w:r>
      <w:r w:rsidRPr="009D5CF2">
        <w:rPr>
          <w:b/>
        </w:rPr>
        <w:t>circle2</w:t>
      </w:r>
      <w:r w:rsidRPr="009D5CF2">
        <w:t xml:space="preserve"> có tham số.</w:t>
      </w:r>
    </w:p>
    <w:p w:rsidR="00CA520E" w:rsidRPr="009D5CF2" w:rsidRDefault="00CA520E" w:rsidP="00CA520E">
      <w:pPr>
        <w:pStyle w:val="ListParagraph"/>
        <w:numPr>
          <w:ilvl w:val="0"/>
          <w:numId w:val="28"/>
        </w:numPr>
      </w:pPr>
      <w:r w:rsidRPr="009D5CF2">
        <w:t xml:space="preserve">Khởi tạo đối tượng </w:t>
      </w:r>
      <w:r w:rsidRPr="009D5CF2">
        <w:rPr>
          <w:b/>
        </w:rPr>
        <w:t>circle3</w:t>
      </w:r>
      <w:r w:rsidRPr="009D5CF2">
        <w:t xml:space="preserve"> không tham số, sau đó, set lại giá trị thuộc tính </w:t>
      </w:r>
      <w:r w:rsidRPr="009D5CF2">
        <w:rPr>
          <w:b/>
        </w:rPr>
        <w:t>radius</w:t>
      </w:r>
      <w:r w:rsidRPr="009D5CF2">
        <w:t xml:space="preserve"> = 40.</w:t>
      </w:r>
    </w:p>
    <w:p w:rsidR="00CA520E" w:rsidRDefault="00CA520E" w:rsidP="00CA520E">
      <w:pPr>
        <w:pStyle w:val="ListParagraph"/>
        <w:numPr>
          <w:ilvl w:val="0"/>
          <w:numId w:val="28"/>
        </w:numPr>
      </w:pPr>
      <w:r w:rsidRPr="00916885">
        <w:t xml:space="preserve">In ra chu vi và diện tích của 3 đối tượng </w:t>
      </w:r>
      <w:r w:rsidRPr="00916885">
        <w:rPr>
          <w:b/>
        </w:rPr>
        <w:t>circle1</w:t>
      </w:r>
      <w:r w:rsidRPr="00916885">
        <w:t xml:space="preserve">, </w:t>
      </w:r>
      <w:r w:rsidRPr="00916885">
        <w:rPr>
          <w:b/>
        </w:rPr>
        <w:t>circle2</w:t>
      </w:r>
      <w:r w:rsidRPr="00916885">
        <w:t xml:space="preserve">, </w:t>
      </w:r>
      <w:r w:rsidRPr="00916885">
        <w:rPr>
          <w:b/>
        </w:rPr>
        <w:t>circle3</w:t>
      </w:r>
      <w:r w:rsidRPr="00916885">
        <w:t xml:space="preserve"> bằng cách gọi các phương thức </w:t>
      </w:r>
      <w:r w:rsidRPr="00916885">
        <w:rPr>
          <w:b/>
        </w:rPr>
        <w:t>getPerimeter()</w:t>
      </w:r>
      <w:r w:rsidRPr="00916885">
        <w:t xml:space="preserve"> và </w:t>
      </w:r>
      <w:r w:rsidRPr="00916885">
        <w:rPr>
          <w:b/>
        </w:rPr>
        <w:t>getArea()</w:t>
      </w:r>
      <w:r w:rsidRPr="00916885">
        <w:t>.</w:t>
      </w:r>
    </w:p>
    <w:p w:rsidR="00F32279" w:rsidRDefault="00F32279" w:rsidP="00F32279"/>
    <w:p w:rsidR="00F32279" w:rsidRDefault="00F32279" w:rsidP="00F112DE">
      <w:pPr>
        <w:pStyle w:val="Heading2"/>
      </w:pPr>
      <w:r>
        <w:t>Bài tập 7</w:t>
      </w:r>
    </w:p>
    <w:p w:rsidR="00F32279" w:rsidRDefault="00F32279" w:rsidP="00F32279">
      <w:r>
        <w:rPr>
          <w:noProof/>
        </w:rPr>
        <w:drawing>
          <wp:inline distT="0" distB="0" distL="0" distR="0" wp14:anchorId="4B8F2029" wp14:editId="4CD19A9D">
            <wp:extent cx="5943600" cy="166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60525"/>
                    </a:xfrm>
                    <a:prstGeom prst="rect">
                      <a:avLst/>
                    </a:prstGeom>
                  </pic:spPr>
                </pic:pic>
              </a:graphicData>
            </a:graphic>
          </wp:inline>
        </w:drawing>
      </w:r>
    </w:p>
    <w:p w:rsidR="00F32279" w:rsidRDefault="00F32279" w:rsidP="00F112DE">
      <w:pPr>
        <w:pStyle w:val="Heading2"/>
      </w:pPr>
      <w:r>
        <w:lastRenderedPageBreak/>
        <w:t>Bài tập 8</w:t>
      </w:r>
    </w:p>
    <w:p w:rsidR="00F32279" w:rsidRDefault="00F32279" w:rsidP="00F32279">
      <w:r>
        <w:rPr>
          <w:noProof/>
        </w:rPr>
        <w:drawing>
          <wp:inline distT="0" distB="0" distL="0" distR="0" wp14:anchorId="20254B15" wp14:editId="51BE3A7F">
            <wp:extent cx="5570703" cy="29110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703" cy="2911092"/>
                    </a:xfrm>
                    <a:prstGeom prst="rect">
                      <a:avLst/>
                    </a:prstGeom>
                  </pic:spPr>
                </pic:pic>
              </a:graphicData>
            </a:graphic>
          </wp:inline>
        </w:drawing>
      </w:r>
    </w:p>
    <w:p w:rsidR="00F32279" w:rsidRDefault="00F32279" w:rsidP="00F112DE">
      <w:pPr>
        <w:pStyle w:val="Heading2"/>
      </w:pPr>
      <w:r>
        <w:t>Bài tập 9</w:t>
      </w:r>
    </w:p>
    <w:p w:rsidR="00F32279" w:rsidRDefault="00F32279" w:rsidP="00F32279">
      <w:r>
        <w:rPr>
          <w:noProof/>
        </w:rPr>
        <w:drawing>
          <wp:inline distT="0" distB="0" distL="0" distR="0" wp14:anchorId="09D6FA20" wp14:editId="174644E4">
            <wp:extent cx="5563082" cy="227857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3082" cy="2278577"/>
                    </a:xfrm>
                    <a:prstGeom prst="rect">
                      <a:avLst/>
                    </a:prstGeom>
                  </pic:spPr>
                </pic:pic>
              </a:graphicData>
            </a:graphic>
          </wp:inline>
        </w:drawing>
      </w:r>
    </w:p>
    <w:p w:rsidR="00F32279" w:rsidRDefault="00F32279" w:rsidP="00F112DE">
      <w:pPr>
        <w:pStyle w:val="Heading2"/>
      </w:pPr>
      <w:r>
        <w:lastRenderedPageBreak/>
        <w:t>Bài tập 10</w:t>
      </w:r>
    </w:p>
    <w:p w:rsidR="00F32279" w:rsidRDefault="00F32279" w:rsidP="00F32279">
      <w:r>
        <w:rPr>
          <w:noProof/>
        </w:rPr>
        <w:drawing>
          <wp:inline distT="0" distB="0" distL="0" distR="0" wp14:anchorId="7DCD9932" wp14:editId="537B001C">
            <wp:extent cx="5943600" cy="2566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6035"/>
                    </a:xfrm>
                    <a:prstGeom prst="rect">
                      <a:avLst/>
                    </a:prstGeom>
                  </pic:spPr>
                </pic:pic>
              </a:graphicData>
            </a:graphic>
          </wp:inline>
        </w:drawing>
      </w:r>
    </w:p>
    <w:p w:rsidR="00F32279" w:rsidRDefault="00F32279" w:rsidP="00F112DE">
      <w:pPr>
        <w:pStyle w:val="Heading2"/>
      </w:pPr>
      <w:r>
        <w:t>Bài tập 11</w:t>
      </w:r>
    </w:p>
    <w:p w:rsidR="00F32279" w:rsidRDefault="00F32279" w:rsidP="00F32279">
      <w:r>
        <w:rPr>
          <w:noProof/>
        </w:rPr>
        <w:drawing>
          <wp:inline distT="0" distB="0" distL="0" distR="0" wp14:anchorId="30C01035" wp14:editId="533A9985">
            <wp:extent cx="5943600" cy="3588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8385"/>
                    </a:xfrm>
                    <a:prstGeom prst="rect">
                      <a:avLst/>
                    </a:prstGeom>
                  </pic:spPr>
                </pic:pic>
              </a:graphicData>
            </a:graphic>
          </wp:inline>
        </w:drawing>
      </w:r>
    </w:p>
    <w:p w:rsidR="00F32279" w:rsidRDefault="00F32279" w:rsidP="00F112DE">
      <w:pPr>
        <w:pStyle w:val="Heading2"/>
      </w:pPr>
      <w:r>
        <w:lastRenderedPageBreak/>
        <w:t>Bài tập 12</w:t>
      </w:r>
    </w:p>
    <w:p w:rsidR="00F32279" w:rsidRDefault="00F32279" w:rsidP="00F32279">
      <w:r>
        <w:rPr>
          <w:noProof/>
        </w:rPr>
        <w:drawing>
          <wp:inline distT="0" distB="0" distL="0" distR="0" wp14:anchorId="0A205C1C" wp14:editId="167A5B04">
            <wp:extent cx="5281118" cy="371126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1118" cy="3711262"/>
                    </a:xfrm>
                    <a:prstGeom prst="rect">
                      <a:avLst/>
                    </a:prstGeom>
                  </pic:spPr>
                </pic:pic>
              </a:graphicData>
            </a:graphic>
          </wp:inline>
        </w:drawing>
      </w:r>
    </w:p>
    <w:p w:rsidR="00F32279" w:rsidRDefault="00F32279" w:rsidP="00F112DE">
      <w:pPr>
        <w:pStyle w:val="Heading2"/>
      </w:pPr>
      <w:r>
        <w:t>Bài tập 13</w:t>
      </w:r>
    </w:p>
    <w:p w:rsidR="00F32279" w:rsidRPr="00916885" w:rsidRDefault="00F32279" w:rsidP="00F32279">
      <w:r>
        <w:rPr>
          <w:noProof/>
        </w:rPr>
        <w:drawing>
          <wp:inline distT="0" distB="0" distL="0" distR="0" wp14:anchorId="6F026ECF" wp14:editId="4B61EA8B">
            <wp:extent cx="5943600" cy="310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9595"/>
                    </a:xfrm>
                    <a:prstGeom prst="rect">
                      <a:avLst/>
                    </a:prstGeom>
                  </pic:spPr>
                </pic:pic>
              </a:graphicData>
            </a:graphic>
          </wp:inline>
        </w:drawing>
      </w:r>
    </w:p>
    <w:p w:rsidR="00F32279" w:rsidRDefault="00F32279" w:rsidP="00F32279"/>
    <w:p w:rsidR="00F32279" w:rsidRPr="00916885" w:rsidRDefault="00F32279" w:rsidP="00F32279"/>
    <w:p w:rsidR="00BE15B0" w:rsidRPr="00000920" w:rsidRDefault="00BE15B0" w:rsidP="00F112DE">
      <w:pPr>
        <w:pStyle w:val="Heading2"/>
      </w:pPr>
      <w:r w:rsidRPr="00000920">
        <w:lastRenderedPageBreak/>
        <w:t xml:space="preserve">Bài tập </w:t>
      </w:r>
      <w:r w:rsidR="00C00E60" w:rsidRPr="00000920">
        <w:t>2</w:t>
      </w:r>
      <w:r w:rsidRPr="00000920">
        <w:t xml:space="preserve"> </w:t>
      </w:r>
      <w:r w:rsidR="008327DE" w:rsidRPr="00000920">
        <w:t>(overloading)</w:t>
      </w:r>
    </w:p>
    <w:p w:rsidR="00BE15B0" w:rsidRPr="00916885" w:rsidRDefault="00BE15B0" w:rsidP="00BE15B0">
      <w:pPr>
        <w:rPr>
          <w:rFonts w:eastAsiaTheme="minorHAnsi"/>
          <w:lang w:eastAsia="en-US"/>
        </w:rPr>
      </w:pPr>
      <w:r w:rsidRPr="00916885">
        <w:rPr>
          <w:rFonts w:eastAsiaTheme="minorHAnsi"/>
          <w:lang w:eastAsia="en-US"/>
        </w:rPr>
        <w:t xml:space="preserve">Viết lớp </w:t>
      </w:r>
      <w:r w:rsidRPr="00916885">
        <w:rPr>
          <w:rFonts w:eastAsiaTheme="minorHAnsi"/>
          <w:b/>
          <w:lang w:eastAsia="en-US"/>
        </w:rPr>
        <w:t>MaxMin</w:t>
      </w:r>
      <w:r w:rsidRPr="00916885">
        <w:rPr>
          <w:rFonts w:eastAsiaTheme="minorHAnsi"/>
          <w:lang w:eastAsia="en-US"/>
        </w:rPr>
        <w:t xml:space="preserve"> gồm có 4 phương thức </w:t>
      </w:r>
      <w:r w:rsidRPr="00916885">
        <w:rPr>
          <w:rFonts w:eastAsiaTheme="minorHAnsi"/>
          <w:b/>
          <w:lang w:eastAsia="en-US"/>
        </w:rPr>
        <w:t>max(int, int), min(int, int), max(double, double), min(double, double)</w:t>
      </w:r>
      <w:r w:rsidR="005976E0">
        <w:rPr>
          <w:rFonts w:eastAsiaTheme="minorHAnsi"/>
          <w:b/>
          <w:lang w:eastAsia="en-US"/>
        </w:rPr>
        <w:t xml:space="preserve"> </w:t>
      </w:r>
      <w:r w:rsidR="005976E0">
        <w:rPr>
          <w:rFonts w:eastAsiaTheme="minorHAnsi"/>
          <w:lang w:eastAsia="en-US"/>
        </w:rPr>
        <w:t>trả về các giá trị max, min tương ứng với 2 số nhập vào</w:t>
      </w:r>
      <w:r w:rsidRPr="00916885">
        <w:rPr>
          <w:rFonts w:eastAsiaTheme="minorHAnsi"/>
          <w:lang w:eastAsia="en-US"/>
        </w:rPr>
        <w:t>.</w:t>
      </w:r>
      <w:r w:rsidR="00B167B6">
        <w:rPr>
          <w:rFonts w:eastAsiaTheme="minorHAnsi"/>
          <w:lang w:eastAsia="en-US"/>
        </w:rPr>
        <w:t xml:space="preserve"> Viết lớp TestMaxMin và trong lớp này,</w:t>
      </w:r>
      <w:r w:rsidRPr="00916885">
        <w:rPr>
          <w:rFonts w:eastAsiaTheme="minorHAnsi"/>
          <w:lang w:eastAsia="en-US"/>
        </w:rPr>
        <w:t xml:space="preserve"> viết phương thức </w:t>
      </w:r>
      <w:r w:rsidRPr="00916885">
        <w:rPr>
          <w:rFonts w:eastAsiaTheme="minorHAnsi"/>
          <w:b/>
          <w:lang w:eastAsia="en-US"/>
        </w:rPr>
        <w:t>main</w:t>
      </w:r>
      <w:r w:rsidRPr="00916885">
        <w:rPr>
          <w:rFonts w:eastAsiaTheme="minorHAnsi"/>
          <w:lang w:eastAsia="en-US"/>
        </w:rPr>
        <w:t xml:space="preserve"> thực hiện tính max, min của 2 số nhập vào, sử dụng các phương thức đã xây dựng ở trên.</w:t>
      </w:r>
    </w:p>
    <w:p w:rsidR="00C51558" w:rsidRPr="00916885" w:rsidRDefault="00C51558" w:rsidP="00BE15B0"/>
    <w:p w:rsidR="00C51558" w:rsidRPr="00916885" w:rsidRDefault="00C51558" w:rsidP="00C51558">
      <w:pPr>
        <w:pStyle w:val="Heading1"/>
      </w:pPr>
      <w:r w:rsidRPr="00916885">
        <w:t>Session 8</w:t>
      </w:r>
    </w:p>
    <w:p w:rsidR="00F32279" w:rsidRPr="004453A4" w:rsidRDefault="00F32279" w:rsidP="004453A4">
      <w:pPr>
        <w:rPr>
          <w:rStyle w:val="Strong"/>
        </w:rPr>
      </w:pPr>
      <w:r w:rsidRPr="004453A4">
        <w:rPr>
          <w:rStyle w:val="Strong"/>
        </w:rPr>
        <w:t>Mảng 1 chiều</w:t>
      </w:r>
    </w:p>
    <w:p w:rsidR="00C51558" w:rsidRDefault="00C51558" w:rsidP="00F112DE">
      <w:pPr>
        <w:pStyle w:val="Heading2"/>
      </w:pPr>
      <w:r w:rsidRPr="00000920">
        <w:t xml:space="preserve">Bài tập 1 </w:t>
      </w:r>
      <w:r w:rsidR="009F3C27" w:rsidRPr="00000920">
        <w:t>(array</w:t>
      </w:r>
      <w:r w:rsidR="006B5810" w:rsidRPr="00000920">
        <w:t>, for</w:t>
      </w:r>
      <w:r w:rsidR="009F3C27" w:rsidRPr="00000920">
        <w:t>)</w:t>
      </w:r>
    </w:p>
    <w:p w:rsidR="00946FF3" w:rsidRDefault="00946FF3" w:rsidP="00946FF3">
      <w:r>
        <w:t>Xây dựng lớp ArrayThings, gồm có các đặc điểm sau:</w:t>
      </w:r>
    </w:p>
    <w:p w:rsidR="00946FF3" w:rsidRDefault="00946FF3" w:rsidP="00946FF3">
      <w:pPr>
        <w:pStyle w:val="ListParagraph"/>
        <w:numPr>
          <w:ilvl w:val="0"/>
          <w:numId w:val="28"/>
        </w:numPr>
      </w:pPr>
      <w:r>
        <w:t>Có 1 trường là mảng số nguyên</w:t>
      </w:r>
    </w:p>
    <w:p w:rsidR="00946FF3" w:rsidRDefault="00946FF3" w:rsidP="00946FF3">
      <w:pPr>
        <w:pStyle w:val="ListParagraph"/>
        <w:numPr>
          <w:ilvl w:val="0"/>
          <w:numId w:val="28"/>
        </w:numPr>
      </w:pPr>
      <w:r>
        <w:t>1 phương thức để nhập các giá trị cho các phần tử của mảng</w:t>
      </w:r>
    </w:p>
    <w:p w:rsidR="00946FF3" w:rsidRDefault="00946FF3" w:rsidP="00946FF3">
      <w:pPr>
        <w:pStyle w:val="ListParagraph"/>
        <w:numPr>
          <w:ilvl w:val="0"/>
          <w:numId w:val="28"/>
        </w:numPr>
      </w:pPr>
      <w:r>
        <w:t>1 phương thức in ra mảng</w:t>
      </w:r>
    </w:p>
    <w:p w:rsidR="00946FF3" w:rsidRPr="00946FF3" w:rsidRDefault="00946FF3" w:rsidP="00946FF3">
      <w:pPr>
        <w:pStyle w:val="ListParagraph"/>
        <w:numPr>
          <w:ilvl w:val="0"/>
          <w:numId w:val="28"/>
        </w:numPr>
      </w:pPr>
      <w:r>
        <w:t>1 phương thức tính tổng các phần tử của mảng</w:t>
      </w:r>
    </w:p>
    <w:p w:rsidR="00C51558" w:rsidRPr="00946FF3" w:rsidRDefault="00C51558" w:rsidP="00C51558">
      <w:pPr>
        <w:rPr>
          <w:rFonts w:eastAsiaTheme="minorHAnsi"/>
          <w:strike/>
          <w:lang w:eastAsia="en-US"/>
        </w:rPr>
      </w:pPr>
      <w:r w:rsidRPr="00946FF3">
        <w:rPr>
          <w:rFonts w:eastAsiaTheme="minorHAnsi"/>
          <w:strike/>
          <w:lang w:eastAsia="en-US"/>
        </w:rPr>
        <w:t>Viết chương trình tính tổng các số nhập vào, cụ thể như sau:</w:t>
      </w:r>
    </w:p>
    <w:p w:rsidR="00C51558" w:rsidRPr="00946FF3" w:rsidRDefault="00117E50" w:rsidP="00C51558">
      <w:pPr>
        <w:pStyle w:val="ListParagraph"/>
        <w:numPr>
          <w:ilvl w:val="0"/>
          <w:numId w:val="28"/>
        </w:numPr>
        <w:rPr>
          <w:strike/>
        </w:rPr>
      </w:pPr>
      <w:r w:rsidRPr="00946FF3">
        <w:rPr>
          <w:strike/>
        </w:rPr>
        <w:t>Thông báo nhập vào số phần tử cần nhập vào.</w:t>
      </w:r>
    </w:p>
    <w:p w:rsidR="00117E50" w:rsidRPr="00946FF3" w:rsidRDefault="00117E50" w:rsidP="00C51558">
      <w:pPr>
        <w:pStyle w:val="ListParagraph"/>
        <w:numPr>
          <w:ilvl w:val="0"/>
          <w:numId w:val="28"/>
        </w:numPr>
        <w:rPr>
          <w:strike/>
        </w:rPr>
      </w:pPr>
      <w:r w:rsidRPr="00946FF3">
        <w:rPr>
          <w:strike/>
        </w:rPr>
        <w:t>Tiến hành nhập vào 1 mảng, sử dụng đối tượng Scanner</w:t>
      </w:r>
    </w:p>
    <w:p w:rsidR="00117E50" w:rsidRPr="00946FF3" w:rsidRDefault="00117E50" w:rsidP="00C51558">
      <w:pPr>
        <w:pStyle w:val="ListParagraph"/>
        <w:numPr>
          <w:ilvl w:val="0"/>
          <w:numId w:val="28"/>
        </w:numPr>
        <w:rPr>
          <w:strike/>
        </w:rPr>
      </w:pPr>
      <w:r w:rsidRPr="00946FF3">
        <w:rPr>
          <w:strike/>
        </w:rPr>
        <w:t>Sau đó in ra</w:t>
      </w:r>
      <w:r w:rsidR="00180EE6" w:rsidRPr="00946FF3">
        <w:rPr>
          <w:strike/>
        </w:rPr>
        <w:t xml:space="preserve"> các phần tử đã nhập vào mảng, và tính</w:t>
      </w:r>
      <w:r w:rsidRPr="00946FF3">
        <w:rPr>
          <w:strike/>
        </w:rPr>
        <w:t xml:space="preserve"> tổng các phần tử </w:t>
      </w:r>
      <w:r w:rsidR="00180EE6" w:rsidRPr="00946FF3">
        <w:rPr>
          <w:strike/>
        </w:rPr>
        <w:t>đó</w:t>
      </w:r>
    </w:p>
    <w:p w:rsidR="00D619D4" w:rsidRDefault="00D619D4" w:rsidP="00F112DE">
      <w:pPr>
        <w:pStyle w:val="Heading2"/>
      </w:pPr>
      <w:r w:rsidRPr="00000920">
        <w:t xml:space="preserve">Bài tập </w:t>
      </w:r>
      <w:r w:rsidR="00D71131" w:rsidRPr="00000920">
        <w:t>2</w:t>
      </w:r>
      <w:r w:rsidRPr="00000920">
        <w:t xml:space="preserve"> </w:t>
      </w:r>
      <w:r w:rsidR="009F3C27" w:rsidRPr="00000920">
        <w:t>(array</w:t>
      </w:r>
      <w:r w:rsidR="005316AA" w:rsidRPr="00000920">
        <w:t>, for</w:t>
      </w:r>
      <w:r w:rsidR="009F3C27" w:rsidRPr="00000920">
        <w:t>)</w:t>
      </w:r>
    </w:p>
    <w:p w:rsidR="00C224AA" w:rsidRDefault="00C224AA" w:rsidP="00C224AA">
      <w:r>
        <w:t>Xây dựng lớp ArrayThings, gồm có các đặc điểm sau:</w:t>
      </w:r>
    </w:p>
    <w:p w:rsidR="00C224AA" w:rsidRDefault="00C224AA" w:rsidP="00C224AA">
      <w:pPr>
        <w:pStyle w:val="ListParagraph"/>
        <w:numPr>
          <w:ilvl w:val="0"/>
          <w:numId w:val="28"/>
        </w:numPr>
      </w:pPr>
      <w:r>
        <w:t>Có 1 trường là mảng số nguyên</w:t>
      </w:r>
    </w:p>
    <w:p w:rsidR="00C224AA" w:rsidRDefault="00C224AA" w:rsidP="00C224AA">
      <w:pPr>
        <w:pStyle w:val="ListParagraph"/>
        <w:numPr>
          <w:ilvl w:val="0"/>
          <w:numId w:val="28"/>
        </w:numPr>
      </w:pPr>
      <w:r>
        <w:t>1 phương thức để nhập các giá trị cho các phần tử của mảng</w:t>
      </w:r>
    </w:p>
    <w:p w:rsidR="00C224AA" w:rsidRDefault="00C224AA" w:rsidP="00C224AA">
      <w:pPr>
        <w:pStyle w:val="ListParagraph"/>
        <w:numPr>
          <w:ilvl w:val="0"/>
          <w:numId w:val="28"/>
        </w:numPr>
      </w:pPr>
      <w:r>
        <w:t>1 phương thức in ra mảng</w:t>
      </w:r>
    </w:p>
    <w:p w:rsidR="00C224AA" w:rsidRDefault="00C224AA" w:rsidP="00C224AA">
      <w:pPr>
        <w:pStyle w:val="ListParagraph"/>
        <w:numPr>
          <w:ilvl w:val="0"/>
          <w:numId w:val="28"/>
        </w:numPr>
      </w:pPr>
      <w:r>
        <w:t>1 phương thức tính trung bình tổng các phần tử của mảng</w:t>
      </w:r>
    </w:p>
    <w:p w:rsidR="00C224AA" w:rsidRPr="00946FF3" w:rsidRDefault="00C224AA" w:rsidP="00C224AA">
      <w:pPr>
        <w:pStyle w:val="ListParagraph"/>
        <w:numPr>
          <w:ilvl w:val="0"/>
          <w:numId w:val="28"/>
        </w:numPr>
      </w:pPr>
      <w:r>
        <w:t>1 phương thức tính số phần  tử có giá trị lớn hơn hay bằng giá trị trung bình đó</w:t>
      </w:r>
    </w:p>
    <w:p w:rsidR="00C224AA" w:rsidRPr="00C224AA" w:rsidRDefault="00C224AA" w:rsidP="00C224AA"/>
    <w:p w:rsidR="00D619D4" w:rsidRPr="00933116" w:rsidRDefault="00D619D4" w:rsidP="00D619D4">
      <w:pPr>
        <w:rPr>
          <w:rFonts w:eastAsiaTheme="minorHAnsi"/>
          <w:strike/>
          <w:lang w:eastAsia="en-US"/>
        </w:rPr>
      </w:pPr>
      <w:r w:rsidRPr="00933116">
        <w:rPr>
          <w:rFonts w:eastAsiaTheme="minorHAnsi"/>
          <w:strike/>
          <w:lang w:eastAsia="en-US"/>
        </w:rPr>
        <w:t xml:space="preserve">Viết chương trình nhập vào các số và lưu vào mảng, sau đó </w:t>
      </w:r>
      <w:r w:rsidR="002D07E0" w:rsidRPr="00933116">
        <w:rPr>
          <w:rFonts w:eastAsiaTheme="minorHAnsi"/>
          <w:strike/>
          <w:lang w:eastAsia="en-US"/>
        </w:rPr>
        <w:t xml:space="preserve">in ra các số đó, </w:t>
      </w:r>
      <w:r w:rsidRPr="00933116">
        <w:rPr>
          <w:rFonts w:eastAsiaTheme="minorHAnsi"/>
          <w:strike/>
          <w:lang w:eastAsia="en-US"/>
        </w:rPr>
        <w:t>tính trung bình tổng các số đó, và tính số phần tử có giá trị lớn hơn</w:t>
      </w:r>
      <w:r w:rsidR="00F95DAC" w:rsidRPr="00933116">
        <w:rPr>
          <w:rFonts w:eastAsiaTheme="minorHAnsi"/>
          <w:strike/>
          <w:lang w:eastAsia="en-US"/>
        </w:rPr>
        <w:t xml:space="preserve"> hay bằng</w:t>
      </w:r>
      <w:r w:rsidRPr="00933116">
        <w:rPr>
          <w:rFonts w:eastAsiaTheme="minorHAnsi"/>
          <w:strike/>
          <w:lang w:eastAsia="en-US"/>
        </w:rPr>
        <w:t xml:space="preserve"> giá trị trung bình đó.</w:t>
      </w:r>
    </w:p>
    <w:p w:rsidR="00965205" w:rsidRDefault="00965205" w:rsidP="00D619D4">
      <w:pPr>
        <w:pBdr>
          <w:bottom w:val="double" w:sz="6" w:space="1" w:color="auto"/>
        </w:pBdr>
        <w:rPr>
          <w:rFonts w:eastAsiaTheme="minorHAnsi"/>
          <w:lang w:eastAsia="en-US"/>
        </w:rPr>
      </w:pPr>
    </w:p>
    <w:p w:rsidR="00965205" w:rsidRDefault="00965205" w:rsidP="00D619D4">
      <w:pPr>
        <w:rPr>
          <w:rFonts w:eastAsiaTheme="minorHAnsi"/>
          <w:lang w:eastAsia="en-US"/>
        </w:rPr>
      </w:pPr>
    </w:p>
    <w:p w:rsidR="00965205" w:rsidRPr="00965205" w:rsidRDefault="00965205" w:rsidP="00D619D4">
      <w:pPr>
        <w:rPr>
          <w:b/>
          <w:bCs/>
        </w:rPr>
      </w:pPr>
      <w:r w:rsidRPr="004453A4">
        <w:rPr>
          <w:rStyle w:val="Strong"/>
        </w:rPr>
        <w:t>Mả</w:t>
      </w:r>
      <w:r>
        <w:rPr>
          <w:rStyle w:val="Strong"/>
        </w:rPr>
        <w:t>ng nhiều chiều</w:t>
      </w:r>
    </w:p>
    <w:p w:rsidR="00965205" w:rsidRPr="00916885" w:rsidRDefault="00965205" w:rsidP="00D619D4">
      <w:pPr>
        <w:rPr>
          <w:rFonts w:eastAsiaTheme="minorHAnsi"/>
          <w:lang w:eastAsia="en-US"/>
        </w:rPr>
      </w:pPr>
    </w:p>
    <w:p w:rsidR="008C0002" w:rsidRDefault="008C0002" w:rsidP="00F112DE">
      <w:pPr>
        <w:pStyle w:val="Heading2"/>
      </w:pPr>
      <w:r w:rsidRPr="00000920">
        <w:lastRenderedPageBreak/>
        <w:t xml:space="preserve">Bài tập </w:t>
      </w:r>
      <w:r w:rsidR="00A852C1" w:rsidRPr="00000920">
        <w:t>3</w:t>
      </w:r>
      <w:r w:rsidRPr="00000920">
        <w:t xml:space="preserve"> (array, for)</w:t>
      </w:r>
    </w:p>
    <w:p w:rsidR="00FA3923" w:rsidRDefault="00FA3923" w:rsidP="00FA3923">
      <w:r>
        <w:t>Xây dựng lớp Matran, có các đặc điểm sau:</w:t>
      </w:r>
    </w:p>
    <w:p w:rsidR="00FA3923" w:rsidRDefault="00FA3923" w:rsidP="00FA3923">
      <w:pPr>
        <w:pStyle w:val="ListParagraph"/>
        <w:numPr>
          <w:ilvl w:val="0"/>
          <w:numId w:val="28"/>
        </w:numPr>
      </w:pPr>
      <w:r>
        <w:t>1 thuộc tính private là mảng 2 chiều kiểu int</w:t>
      </w:r>
    </w:p>
    <w:p w:rsidR="00FA3923" w:rsidRDefault="00FA3923" w:rsidP="00FA3923">
      <w:pPr>
        <w:pStyle w:val="ListParagraph"/>
        <w:numPr>
          <w:ilvl w:val="0"/>
          <w:numId w:val="28"/>
        </w:numPr>
      </w:pPr>
      <w:r>
        <w:t>1 phương thức nhập các phần tử vào mảng 2 chiều ở trên</w:t>
      </w:r>
    </w:p>
    <w:p w:rsidR="00FA3923" w:rsidRDefault="00FA3923" w:rsidP="00FA3923">
      <w:pPr>
        <w:pStyle w:val="ListParagraph"/>
        <w:numPr>
          <w:ilvl w:val="0"/>
          <w:numId w:val="28"/>
        </w:numPr>
      </w:pPr>
      <w:r>
        <w:t>1 phương thức in ra mảng 2 chiều ở trên</w:t>
      </w:r>
    </w:p>
    <w:p w:rsidR="00FA3923" w:rsidRPr="00FA3923" w:rsidRDefault="00FA3923" w:rsidP="00FA3923">
      <w:pPr>
        <w:pStyle w:val="ListParagraph"/>
        <w:numPr>
          <w:ilvl w:val="0"/>
          <w:numId w:val="28"/>
        </w:numPr>
      </w:pPr>
      <w:r w:rsidRPr="00EB3F15">
        <w:rPr>
          <w:strike/>
        </w:rPr>
        <w:t>1 phương thức tính tổng các số trong mỗi cột</w:t>
      </w:r>
      <w:r>
        <w:t>.</w:t>
      </w:r>
    </w:p>
    <w:p w:rsidR="00320B50" w:rsidRPr="00000920" w:rsidRDefault="00320B50" w:rsidP="00F112DE">
      <w:pPr>
        <w:pStyle w:val="Heading2"/>
      </w:pPr>
      <w:r w:rsidRPr="00000920">
        <w:t xml:space="preserve">Bài tập </w:t>
      </w:r>
      <w:r w:rsidR="00004F16" w:rsidRPr="00000920">
        <w:t>4</w:t>
      </w:r>
      <w:r w:rsidRPr="00000920">
        <w:t xml:space="preserve"> (array, for)</w:t>
      </w:r>
    </w:p>
    <w:p w:rsidR="00320B50" w:rsidRDefault="00320B50" w:rsidP="00320B50">
      <w:pPr>
        <w:rPr>
          <w:color w:val="FF0000"/>
        </w:rPr>
      </w:pPr>
      <w:r w:rsidRPr="00E90850">
        <w:rPr>
          <w:color w:val="FF0000"/>
        </w:rPr>
        <w:t>Cộng ma trận</w:t>
      </w:r>
    </w:p>
    <w:p w:rsidR="004F665B" w:rsidRDefault="004F665B" w:rsidP="00320B50">
      <w:pPr>
        <w:rPr>
          <w:color w:val="FF0000"/>
        </w:rPr>
      </w:pPr>
    </w:p>
    <w:p w:rsidR="004F665B" w:rsidRDefault="004F665B" w:rsidP="00320B50">
      <w:pPr>
        <w:pBdr>
          <w:bottom w:val="double" w:sz="6" w:space="1" w:color="auto"/>
        </w:pBdr>
        <w:rPr>
          <w:color w:val="FF0000"/>
        </w:rPr>
      </w:pPr>
    </w:p>
    <w:p w:rsidR="004F665B" w:rsidRDefault="004F665B" w:rsidP="00320B50">
      <w:pPr>
        <w:rPr>
          <w:rStyle w:val="Strong"/>
        </w:rPr>
      </w:pPr>
      <w:r w:rsidRPr="004F665B">
        <w:rPr>
          <w:rStyle w:val="Strong"/>
        </w:rPr>
        <w:t>ArrayList</w:t>
      </w:r>
    </w:p>
    <w:p w:rsidR="00933116" w:rsidRPr="00000920" w:rsidRDefault="00933116" w:rsidP="00F112DE">
      <w:pPr>
        <w:pStyle w:val="Heading2"/>
      </w:pPr>
      <w:r w:rsidRPr="00000920">
        <w:t>Bài tập 5</w:t>
      </w:r>
      <w:r>
        <w:t>.2</w:t>
      </w:r>
      <w:r w:rsidRPr="00000920">
        <w:t xml:space="preserve"> </w:t>
      </w:r>
    </w:p>
    <w:p w:rsidR="00933116" w:rsidRPr="004F665B" w:rsidRDefault="00933116" w:rsidP="00320B50">
      <w:pPr>
        <w:rPr>
          <w:rStyle w:val="Strong"/>
        </w:rPr>
      </w:pPr>
      <w:r>
        <w:rPr>
          <w:rStyle w:val="Strong"/>
        </w:rPr>
        <w:t>Làm lại bài tập 1, 2 của Session này sử dụng ArrayList thay vì array thông thường.</w:t>
      </w:r>
    </w:p>
    <w:p w:rsidR="009F3C27" w:rsidRPr="00000920" w:rsidRDefault="009F3C27" w:rsidP="00F112DE">
      <w:pPr>
        <w:pStyle w:val="Heading2"/>
      </w:pPr>
      <w:r w:rsidRPr="00000920">
        <w:t xml:space="preserve">Bài tập </w:t>
      </w:r>
      <w:r w:rsidR="00004F16" w:rsidRPr="00000920">
        <w:t>5</w:t>
      </w:r>
      <w:r w:rsidRPr="00000920">
        <w:t xml:space="preserve"> (ArrayList</w:t>
      </w:r>
      <w:r w:rsidR="009612EC" w:rsidRPr="00000920">
        <w:t>, while</w:t>
      </w:r>
      <w:r w:rsidRPr="00000920">
        <w:t>)</w:t>
      </w:r>
    </w:p>
    <w:p w:rsidR="00F6148E" w:rsidRDefault="00F6148E" w:rsidP="009F3C27">
      <w:pPr>
        <w:rPr>
          <w:rFonts w:eastAsiaTheme="minorHAnsi"/>
          <w:lang w:eastAsia="en-US"/>
        </w:rPr>
      </w:pPr>
      <w:r>
        <w:rPr>
          <w:rFonts w:eastAsiaTheme="minorHAnsi"/>
          <w:lang w:eastAsia="en-US"/>
        </w:rPr>
        <w:t>Xây dựng lớp ArrayListThings, có các đặc điểm sau:</w:t>
      </w:r>
    </w:p>
    <w:p w:rsidR="00F6148E" w:rsidRDefault="00F6148E" w:rsidP="00F6148E">
      <w:pPr>
        <w:pStyle w:val="ListParagraph"/>
        <w:numPr>
          <w:ilvl w:val="0"/>
          <w:numId w:val="28"/>
        </w:numPr>
      </w:pPr>
      <w:r>
        <w:t>1 thuộc tính private kiểu ArrayList để chứa mảng các số nguyên</w:t>
      </w:r>
    </w:p>
    <w:p w:rsidR="00F6148E" w:rsidRDefault="00F6148E" w:rsidP="00F6148E">
      <w:pPr>
        <w:pStyle w:val="ListParagraph"/>
        <w:numPr>
          <w:ilvl w:val="0"/>
          <w:numId w:val="28"/>
        </w:numPr>
      </w:pPr>
      <w:r>
        <w:t>Xây dựng phương thức inputArrayList() để nhập các giá trị vào mảng ArrayList</w:t>
      </w:r>
      <w:r w:rsidR="00DE35C6">
        <w:t xml:space="preserve"> đến khi nhập 0 thì dừng lại</w:t>
      </w:r>
    </w:p>
    <w:p w:rsidR="00F6148E" w:rsidRDefault="00F6148E" w:rsidP="00F6148E">
      <w:pPr>
        <w:pStyle w:val="ListParagraph"/>
        <w:numPr>
          <w:ilvl w:val="0"/>
          <w:numId w:val="28"/>
        </w:numPr>
      </w:pPr>
      <w:r>
        <w:t>Xây dựng phương thức printArrayList() để in các giá trị trong mảng ArrayList ra</w:t>
      </w:r>
    </w:p>
    <w:p w:rsidR="00F6148E" w:rsidRDefault="00F6148E" w:rsidP="00F6148E">
      <w:pPr>
        <w:pStyle w:val="ListParagraph"/>
        <w:numPr>
          <w:ilvl w:val="0"/>
          <w:numId w:val="28"/>
        </w:numPr>
      </w:pPr>
      <w:r>
        <w:t>Xây dựng  phương thức tính trung bình tổng các phần tử lưu trong mảng ArrayList</w:t>
      </w:r>
    </w:p>
    <w:p w:rsidR="00F6148E" w:rsidRPr="0097684D" w:rsidRDefault="00F6148E" w:rsidP="00F6148E">
      <w:pPr>
        <w:pStyle w:val="ListParagraph"/>
        <w:numPr>
          <w:ilvl w:val="0"/>
          <w:numId w:val="28"/>
        </w:numPr>
        <w:rPr>
          <w:strike/>
        </w:rPr>
      </w:pPr>
      <w:r w:rsidRPr="0097684D">
        <w:rPr>
          <w:strike/>
        </w:rPr>
        <w:t>Xây dựng phương thức tính số phần tử có giá trị lớn hơn hay bằng giá trị trung bình đó.</w:t>
      </w:r>
    </w:p>
    <w:p w:rsidR="00CC5C55" w:rsidRPr="00000920" w:rsidRDefault="00CC5C55" w:rsidP="00F112DE">
      <w:pPr>
        <w:pStyle w:val="Heading2"/>
      </w:pPr>
      <w:r w:rsidRPr="00000920">
        <w:t>Bài tập 5.1 (ArrayList)</w:t>
      </w:r>
    </w:p>
    <w:p w:rsidR="00CC5C55" w:rsidRDefault="00CC5C55" w:rsidP="009F3C27">
      <w:pPr>
        <w:rPr>
          <w:rFonts w:ascii="Helvetica" w:hAnsi="Helvetica" w:cs="Helvetica"/>
          <w:sz w:val="26"/>
          <w:szCs w:val="26"/>
          <w:shd w:val="clear" w:color="auto" w:fill="FFFFFF"/>
        </w:rPr>
      </w:pPr>
      <w:r>
        <w:rPr>
          <w:rFonts w:ascii="Helvetica" w:hAnsi="Helvetica" w:cs="Helvetica"/>
          <w:sz w:val="26"/>
          <w:szCs w:val="26"/>
          <w:shd w:val="clear" w:color="auto" w:fill="FFFFFF"/>
        </w:rPr>
        <w:t>Write a Java program to iterate through all elements in a array list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1990B8"/>
          <w:sz w:val="24"/>
          <w:szCs w:val="24"/>
          <w:shd w:val="clear" w:color="auto" w:fill="FDFDFD"/>
          <w:lang w:eastAsia="en-US"/>
        </w:rPr>
        <w:t>import</w:t>
      </w:r>
      <w:r w:rsidRPr="00CC5C55">
        <w:rPr>
          <w:rFonts w:ascii="Consolas" w:eastAsia="Times New Roman" w:hAnsi="Consolas" w:cs="Times New Roman"/>
          <w:color w:val="000000"/>
          <w:sz w:val="24"/>
          <w:szCs w:val="24"/>
          <w:shd w:val="clear" w:color="auto" w:fill="FDFDFD"/>
          <w:lang w:eastAsia="en-US"/>
        </w:rPr>
        <w:t xml:space="preserve"> java</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util</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public</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class</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Exercise2</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public</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static</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void</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2F9C0A"/>
          <w:sz w:val="24"/>
          <w:szCs w:val="24"/>
          <w:shd w:val="clear" w:color="auto" w:fill="FDFDFD"/>
          <w:lang w:eastAsia="en-US"/>
        </w:rPr>
        <w:t>main</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String</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 xml:space="preserve"> args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7D8B99"/>
          <w:sz w:val="24"/>
          <w:szCs w:val="24"/>
          <w:shd w:val="clear" w:color="auto" w:fill="FDFDFD"/>
          <w:lang w:eastAsia="en-US"/>
        </w:rPr>
        <w:t>// Creae a list and add some colors to the list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List</w:t>
      </w:r>
      <w:r w:rsidRPr="00CC5C55">
        <w:rPr>
          <w:rFonts w:ascii="Consolas" w:eastAsia="Times New Roman" w:hAnsi="Consolas" w:cs="Times New Roman"/>
          <w:color w:val="A67F59"/>
          <w:sz w:val="24"/>
          <w:szCs w:val="24"/>
          <w:lang w:eastAsia="en-US"/>
        </w:rPr>
        <w:t>&lt;</w:t>
      </w:r>
      <w:r w:rsidRPr="00CC5C55">
        <w:rPr>
          <w:rFonts w:ascii="Consolas" w:eastAsia="Times New Roman" w:hAnsi="Consolas" w:cs="Times New Roman"/>
          <w:color w:val="000000"/>
          <w:sz w:val="24"/>
          <w:szCs w:val="24"/>
          <w:shd w:val="clear" w:color="auto" w:fill="FDFDFD"/>
          <w:lang w:eastAsia="en-US"/>
        </w:rPr>
        <w:t>String</w:t>
      </w:r>
      <w:r w:rsidRPr="00CC5C55">
        <w:rPr>
          <w:rFonts w:ascii="Consolas" w:eastAsia="Times New Roman" w:hAnsi="Consolas" w:cs="Times New Roman"/>
          <w:color w:val="A67F59"/>
          <w:sz w:val="24"/>
          <w:szCs w:val="24"/>
          <w:lang w:eastAsia="en-US"/>
        </w:rPr>
        <w:t>&gt;</w:t>
      </w:r>
      <w:r w:rsidRPr="00CC5C55">
        <w:rPr>
          <w:rFonts w:ascii="Consolas" w:eastAsia="Times New Roman" w:hAnsi="Consolas" w:cs="Times New Roman"/>
          <w:color w:val="000000"/>
          <w:sz w:val="24"/>
          <w:szCs w:val="24"/>
          <w:shd w:val="clear" w:color="auto" w:fill="FDFDFD"/>
          <w:lang w:eastAsia="en-US"/>
        </w:rPr>
        <w:t xml:space="preserve"> list_Strings </w:t>
      </w:r>
      <w:r w:rsidRPr="00CC5C55">
        <w:rPr>
          <w:rFonts w:ascii="Consolas" w:eastAsia="Times New Roman" w:hAnsi="Consolas" w:cs="Times New Roman"/>
          <w:color w:val="A67F59"/>
          <w:sz w:val="24"/>
          <w:szCs w:val="24"/>
          <w:lang w:eastAsia="en-US"/>
        </w:rPr>
        <w:t>=</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new</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ArrayList</w:t>
      </w:r>
      <w:r w:rsidRPr="00CC5C55">
        <w:rPr>
          <w:rFonts w:ascii="Consolas" w:eastAsia="Times New Roman" w:hAnsi="Consolas" w:cs="Times New Roman"/>
          <w:color w:val="A67F59"/>
          <w:sz w:val="24"/>
          <w:szCs w:val="24"/>
          <w:lang w:eastAsia="en-US"/>
        </w:rPr>
        <w:t>&lt;</w:t>
      </w:r>
      <w:r w:rsidRPr="00CC5C55">
        <w:rPr>
          <w:rFonts w:ascii="Consolas" w:eastAsia="Times New Roman" w:hAnsi="Consolas" w:cs="Times New Roman"/>
          <w:color w:val="000000"/>
          <w:sz w:val="24"/>
          <w:szCs w:val="24"/>
          <w:shd w:val="clear" w:color="auto" w:fill="FDFDFD"/>
          <w:lang w:eastAsia="en-US"/>
        </w:rPr>
        <w:t>String</w:t>
      </w:r>
      <w:r w:rsidRPr="00CC5C55">
        <w:rPr>
          <w:rFonts w:ascii="Consolas" w:eastAsia="Times New Roman" w:hAnsi="Consolas" w:cs="Times New Roman"/>
          <w:color w:val="A67F59"/>
          <w:sz w:val="24"/>
          <w:szCs w:val="24"/>
          <w:lang w:eastAsia="en-US"/>
        </w:rPr>
        <w:t>&gt;</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list_Strings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add</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"Red"</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list_Strings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add</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"Green"</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list_Strings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add</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"Orange"</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list_Strings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add</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"White"</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list_Strings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add</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"Black"</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7D8B99"/>
          <w:sz w:val="24"/>
          <w:szCs w:val="24"/>
          <w:shd w:val="clear" w:color="auto" w:fill="FDFDFD"/>
          <w:lang w:eastAsia="en-US"/>
        </w:rPr>
        <w:t>// Print the list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1990B8"/>
          <w:sz w:val="24"/>
          <w:szCs w:val="24"/>
          <w:shd w:val="clear" w:color="auto" w:fill="FDFDFD"/>
          <w:lang w:eastAsia="en-US"/>
        </w:rPr>
        <w:t>for</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 xml:space="preserve">String element </w:t>
      </w:r>
      <w:r w:rsidRPr="00CC5C55">
        <w:rPr>
          <w:rFonts w:ascii="Consolas" w:eastAsia="Times New Roman" w:hAnsi="Consolas" w:cs="Times New Roman"/>
          <w:color w:val="A67F59"/>
          <w:sz w:val="24"/>
          <w:szCs w:val="24"/>
          <w:lang w:eastAsia="en-US"/>
        </w:rPr>
        <w:t>:</w:t>
      </w:r>
      <w:r w:rsidRPr="00CC5C55">
        <w:rPr>
          <w:rFonts w:ascii="Consolas" w:eastAsia="Times New Roman" w:hAnsi="Consolas" w:cs="Times New Roman"/>
          <w:color w:val="000000"/>
          <w:sz w:val="24"/>
          <w:szCs w:val="24"/>
          <w:shd w:val="clear" w:color="auto" w:fill="FDFDFD"/>
          <w:lang w:eastAsia="en-US"/>
        </w:rPr>
        <w:t xml:space="preserve"> list_Strings</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System</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out</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2F9C0A"/>
          <w:sz w:val="24"/>
          <w:szCs w:val="24"/>
          <w:shd w:val="clear" w:color="auto" w:fill="FDFDFD"/>
          <w:lang w:eastAsia="en-US"/>
        </w:rPr>
        <w:t>println</w:t>
      </w:r>
      <w:r w:rsidRPr="00CC5C55">
        <w:rPr>
          <w:rFonts w:ascii="Consolas" w:eastAsia="Times New Roman" w:hAnsi="Consolas" w:cs="Times New Roman"/>
          <w:color w:val="5F6364"/>
          <w:sz w:val="24"/>
          <w:szCs w:val="24"/>
          <w:shd w:val="clear" w:color="auto" w:fill="FDFDFD"/>
          <w:lang w:eastAsia="en-US"/>
        </w:rPr>
        <w:t>(</w:t>
      </w:r>
      <w:r w:rsidRPr="00CC5C55">
        <w:rPr>
          <w:rFonts w:ascii="Consolas" w:eastAsia="Times New Roman" w:hAnsi="Consolas" w:cs="Times New Roman"/>
          <w:color w:val="000000"/>
          <w:sz w:val="24"/>
          <w:szCs w:val="24"/>
          <w:shd w:val="clear" w:color="auto" w:fill="FDFDFD"/>
          <w:lang w:eastAsia="en-US"/>
        </w:rPr>
        <w:t>element</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t xml:space="preserve">    </w:t>
      </w:r>
      <w:r w:rsidRPr="00CC5C55">
        <w:rPr>
          <w:rFonts w:ascii="Consolas" w:eastAsia="Times New Roman" w:hAnsi="Consolas" w:cs="Times New Roman"/>
          <w:color w:val="5F6364"/>
          <w:sz w:val="24"/>
          <w:szCs w:val="24"/>
          <w:shd w:val="clear" w:color="auto" w:fill="FDFDFD"/>
          <w:lang w:eastAsia="en-US"/>
        </w:rPr>
        <w:t>}</w:t>
      </w:r>
    </w:p>
    <w:p w:rsidR="00CC5C55" w:rsidRPr="00CC5C55" w:rsidRDefault="00CC5C55" w:rsidP="00CC5C55">
      <w:pPr>
        <w:spacing w:after="0" w:line="240" w:lineRule="auto"/>
        <w:rPr>
          <w:rFonts w:ascii="Consolas" w:eastAsia="Times New Roman" w:hAnsi="Consolas" w:cs="Times New Roman"/>
          <w:color w:val="000000"/>
          <w:sz w:val="24"/>
          <w:szCs w:val="24"/>
          <w:shd w:val="clear" w:color="auto" w:fill="FDFDFD"/>
          <w:lang w:eastAsia="en-US"/>
        </w:rPr>
      </w:pPr>
      <w:r w:rsidRPr="00CC5C55">
        <w:rPr>
          <w:rFonts w:ascii="Consolas" w:eastAsia="Times New Roman" w:hAnsi="Consolas" w:cs="Times New Roman"/>
          <w:color w:val="000000"/>
          <w:sz w:val="24"/>
          <w:szCs w:val="24"/>
          <w:shd w:val="clear" w:color="auto" w:fill="FDFDFD"/>
          <w:lang w:eastAsia="en-US"/>
        </w:rPr>
        <w:lastRenderedPageBreak/>
        <w:t xml:space="preserve"> </w:t>
      </w:r>
      <w:r w:rsidRPr="00CC5C55">
        <w:rPr>
          <w:rFonts w:ascii="Consolas" w:eastAsia="Times New Roman" w:hAnsi="Consolas" w:cs="Times New Roman"/>
          <w:color w:val="5F6364"/>
          <w:sz w:val="24"/>
          <w:szCs w:val="24"/>
          <w:shd w:val="clear" w:color="auto" w:fill="FDFDFD"/>
          <w:lang w:eastAsia="en-US"/>
        </w:rPr>
        <w:t>}</w:t>
      </w:r>
    </w:p>
    <w:p w:rsidR="00CC5C55" w:rsidRDefault="00CC5C55" w:rsidP="00CC5C55">
      <w:pPr>
        <w:rPr>
          <w:rFonts w:eastAsiaTheme="minorHAnsi"/>
          <w:lang w:eastAsia="en-US"/>
        </w:rPr>
      </w:pPr>
      <w:r w:rsidRPr="00CC5C55">
        <w:rPr>
          <w:rFonts w:ascii="Consolas" w:eastAsia="Times New Roman" w:hAnsi="Consolas" w:cs="Times New Roman"/>
          <w:color w:val="5F6364"/>
          <w:sz w:val="24"/>
          <w:szCs w:val="24"/>
          <w:shd w:val="clear" w:color="auto" w:fill="FDFDFD"/>
          <w:lang w:eastAsia="en-US"/>
        </w:rPr>
        <w:t>}</w:t>
      </w:r>
      <w:r>
        <w:rPr>
          <w:rFonts w:eastAsiaTheme="minorHAnsi"/>
          <w:lang w:eastAsia="en-US"/>
        </w:rPr>
        <w:tab/>
      </w:r>
    </w:p>
    <w:p w:rsidR="00853E5F" w:rsidRPr="00000920" w:rsidRDefault="00853E5F" w:rsidP="00F112DE">
      <w:pPr>
        <w:pStyle w:val="Heading2"/>
      </w:pPr>
      <w:r w:rsidRPr="00000920">
        <w:t xml:space="preserve">Bài tập </w:t>
      </w:r>
      <w:r w:rsidR="00AF24A3" w:rsidRPr="00000920">
        <w:t>6</w:t>
      </w:r>
      <w:r w:rsidRPr="00000920">
        <w:t xml:space="preserve"> (ArrayList, while)</w:t>
      </w:r>
    </w:p>
    <w:p w:rsidR="00853E5F" w:rsidRDefault="00853E5F" w:rsidP="00853E5F">
      <w:pPr>
        <w:pStyle w:val="ListParagraph"/>
        <w:numPr>
          <w:ilvl w:val="0"/>
          <w:numId w:val="28"/>
        </w:numPr>
      </w:pPr>
      <w:r>
        <w:t>Xây dựng lớp HocSinh gồm có các trường ten (String), tuoi (int)</w:t>
      </w:r>
      <w:r w:rsidR="00467E85">
        <w:t xml:space="preserve"> cùng các getters/setters</w:t>
      </w:r>
      <w:r>
        <w:t>.</w:t>
      </w:r>
    </w:p>
    <w:p w:rsidR="001B2E23" w:rsidRDefault="001B2E23" w:rsidP="00853E5F">
      <w:pPr>
        <w:pStyle w:val="ListParagraph"/>
        <w:numPr>
          <w:ilvl w:val="0"/>
          <w:numId w:val="28"/>
        </w:numPr>
      </w:pPr>
      <w:r>
        <w:t>Xây dựng lớp HocSinhManager, gồm có các đặc điểm sau:</w:t>
      </w:r>
    </w:p>
    <w:p w:rsidR="00467E85" w:rsidRDefault="001B2E23" w:rsidP="001B2E23">
      <w:pPr>
        <w:pStyle w:val="ListParagraph"/>
        <w:numPr>
          <w:ilvl w:val="1"/>
          <w:numId w:val="28"/>
        </w:numPr>
      </w:pPr>
      <w:r>
        <w:t>1 trường private là</w:t>
      </w:r>
      <w:r w:rsidR="00853E5F">
        <w:t xml:space="preserve"> mảng đối tượng ArrayList&lt;HocSinh</w:t>
      </w:r>
      <w:r w:rsidR="008E747C">
        <w:t>&gt;</w:t>
      </w:r>
    </w:p>
    <w:p w:rsidR="00853E5F" w:rsidRDefault="001B2E23" w:rsidP="001B2E23">
      <w:pPr>
        <w:pStyle w:val="ListParagraph"/>
        <w:numPr>
          <w:ilvl w:val="1"/>
          <w:numId w:val="28"/>
        </w:numPr>
      </w:pPr>
      <w:r>
        <w:t xml:space="preserve">Phương thức nhapHocSinh() để nhập các phần tử HocSinh vào mảng, đến khi trường </w:t>
      </w:r>
      <w:r w:rsidR="0066118D">
        <w:t>tuổi = 0</w:t>
      </w:r>
      <w:r>
        <w:t xml:space="preserve"> thì ngừng nhập, sử dụng vòng lặp while</w:t>
      </w:r>
    </w:p>
    <w:p w:rsidR="00853E5F" w:rsidRDefault="001B2E23" w:rsidP="001B2E23">
      <w:pPr>
        <w:pStyle w:val="ListParagraph"/>
        <w:numPr>
          <w:ilvl w:val="1"/>
          <w:numId w:val="28"/>
        </w:numPr>
      </w:pPr>
      <w:r>
        <w:t>Phương thức xuatHocSinh() để xuất các phần tử HocSinh từ mảng ra.</w:t>
      </w:r>
    </w:p>
    <w:p w:rsidR="00853E5F" w:rsidRPr="00853E5F" w:rsidRDefault="00853E5F" w:rsidP="00853E5F">
      <w:pPr>
        <w:pStyle w:val="ListParagraph"/>
        <w:numPr>
          <w:ilvl w:val="0"/>
          <w:numId w:val="28"/>
        </w:numPr>
      </w:pPr>
      <w:r>
        <w:t>Sau  khi đã nhập vào ArrayList, bây giờ ta xuất ra danh sách các đối tượng HocSinh được nhập vào</w:t>
      </w:r>
    </w:p>
    <w:p w:rsidR="00BC34C6" w:rsidRDefault="00BC34C6" w:rsidP="009F3C27">
      <w:pPr>
        <w:rPr>
          <w:rFonts w:ascii="Courier New" w:hAnsi="Courier New" w:cs="Courier New"/>
          <w:color w:val="007700"/>
          <w:sz w:val="20"/>
          <w:szCs w:val="20"/>
          <w:shd w:val="clear" w:color="auto" w:fill="FFFFFF"/>
        </w:rPr>
      </w:pPr>
      <w:r>
        <w:rPr>
          <w:rFonts w:ascii="Courier New" w:hAnsi="Courier New" w:cs="Courier New"/>
          <w:color w:val="0000BB"/>
          <w:sz w:val="20"/>
          <w:szCs w:val="20"/>
          <w:shd w:val="clear" w:color="auto" w:fill="FFFFFF"/>
        </w:rPr>
        <w:t>package javaandroidvn</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FileInputStream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FileNotFoundException</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FileOutputStream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IOException</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ObjectInputStream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ObjectOutputStream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io</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Serializable</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util</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ArrayList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util</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Scanner</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util</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logging</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Level</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import java</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util</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logging</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Logger</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class </w:t>
      </w:r>
      <w:r>
        <w:rPr>
          <w:rFonts w:ascii="Courier New" w:hAnsi="Courier New" w:cs="Courier New"/>
          <w:color w:val="0000BB"/>
          <w:sz w:val="20"/>
          <w:szCs w:val="20"/>
          <w:shd w:val="clear" w:color="auto" w:fill="FFFFFF"/>
        </w:rPr>
        <w:t>HocSinh </w:t>
      </w:r>
      <w:r>
        <w:rPr>
          <w:rFonts w:ascii="Courier New" w:hAnsi="Courier New" w:cs="Courier New"/>
          <w:color w:val="007700"/>
          <w:sz w:val="20"/>
          <w:szCs w:val="20"/>
          <w:shd w:val="clear" w:color="auto" w:fill="FFFFFF"/>
        </w:rPr>
        <w:t>implements </w:t>
      </w:r>
      <w:r>
        <w:rPr>
          <w:rFonts w:ascii="Courier New" w:hAnsi="Courier New" w:cs="Courier New"/>
          <w:color w:val="0000BB"/>
          <w:sz w:val="20"/>
          <w:szCs w:val="20"/>
          <w:shd w:val="clear" w:color="auto" w:fill="FFFFFF"/>
        </w:rPr>
        <w:t>Serializable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private </w:t>
      </w:r>
      <w:r>
        <w:rPr>
          <w:rFonts w:ascii="Courier New" w:hAnsi="Courier New" w:cs="Courier New"/>
          <w:color w:val="0000BB"/>
          <w:sz w:val="20"/>
          <w:szCs w:val="20"/>
          <w:shd w:val="clear" w:color="auto" w:fill="FFFFFF"/>
        </w:rPr>
        <w:t>String ten</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private </w:t>
      </w:r>
      <w:r>
        <w:rPr>
          <w:rFonts w:ascii="Courier New" w:hAnsi="Courier New" w:cs="Courier New"/>
          <w:color w:val="0000BB"/>
          <w:sz w:val="20"/>
          <w:szCs w:val="20"/>
          <w:shd w:val="clear" w:color="auto" w:fill="FFFFFF"/>
        </w:rPr>
        <w:t>int tuoi</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public </w:t>
      </w:r>
      <w:r>
        <w:rPr>
          <w:rFonts w:ascii="Courier New" w:hAnsi="Courier New" w:cs="Courier New"/>
          <w:color w:val="0000BB"/>
          <w:sz w:val="20"/>
          <w:szCs w:val="20"/>
          <w:shd w:val="clear" w:color="auto" w:fill="FFFFFF"/>
        </w:rPr>
        <w:t>String getTen</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return </w:t>
      </w:r>
      <w:r>
        <w:rPr>
          <w:rFonts w:ascii="Courier New" w:hAnsi="Courier New" w:cs="Courier New"/>
          <w:color w:val="0000BB"/>
          <w:sz w:val="20"/>
          <w:szCs w:val="20"/>
          <w:shd w:val="clear" w:color="auto" w:fill="FFFFFF"/>
        </w:rPr>
        <w:t>ten</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public </w:t>
      </w:r>
      <w:r>
        <w:rPr>
          <w:rFonts w:ascii="Courier New" w:hAnsi="Courier New" w:cs="Courier New"/>
          <w:color w:val="0000BB"/>
          <w:sz w:val="20"/>
          <w:szCs w:val="20"/>
          <w:shd w:val="clear" w:color="auto" w:fill="FFFFFF"/>
        </w:rPr>
        <w:t>void setTen</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String ten</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this</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ten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ten</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public </w:t>
      </w:r>
      <w:r>
        <w:rPr>
          <w:rFonts w:ascii="Courier New" w:hAnsi="Courier New" w:cs="Courier New"/>
          <w:color w:val="0000BB"/>
          <w:sz w:val="20"/>
          <w:szCs w:val="20"/>
          <w:shd w:val="clear" w:color="auto" w:fill="FFFFFF"/>
        </w:rPr>
        <w:t>int getTuoi</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return </w:t>
      </w:r>
      <w:r>
        <w:rPr>
          <w:rFonts w:ascii="Courier New" w:hAnsi="Courier New" w:cs="Courier New"/>
          <w:color w:val="0000BB"/>
          <w:sz w:val="20"/>
          <w:szCs w:val="20"/>
          <w:shd w:val="clear" w:color="auto" w:fill="FFFFFF"/>
        </w:rPr>
        <w:t>tuoi</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public </w:t>
      </w:r>
      <w:r>
        <w:rPr>
          <w:rFonts w:ascii="Courier New" w:hAnsi="Courier New" w:cs="Courier New"/>
          <w:color w:val="0000BB"/>
          <w:sz w:val="20"/>
          <w:szCs w:val="20"/>
          <w:shd w:val="clear" w:color="auto" w:fill="FFFFFF"/>
        </w:rPr>
        <w:t>void setTuoi</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int tuoi</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this</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tuoi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tuoi</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public class </w:t>
      </w:r>
      <w:r>
        <w:rPr>
          <w:rFonts w:ascii="Courier New" w:hAnsi="Courier New" w:cs="Courier New"/>
          <w:color w:val="0000BB"/>
          <w:sz w:val="20"/>
          <w:szCs w:val="20"/>
          <w:shd w:val="clear" w:color="auto" w:fill="FFFFFF"/>
        </w:rPr>
        <w:t>JavaAndroidVn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public static </w:t>
      </w:r>
      <w:r>
        <w:rPr>
          <w:rFonts w:ascii="Courier New" w:hAnsi="Courier New" w:cs="Courier New"/>
          <w:color w:val="0000BB"/>
          <w:sz w:val="20"/>
          <w:szCs w:val="20"/>
          <w:shd w:val="clear" w:color="auto" w:fill="FFFFFF"/>
        </w:rPr>
        <w:t>void main</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String</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args</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throws IOException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ArrayList</w:t>
      </w:r>
      <w:r>
        <w:rPr>
          <w:rFonts w:ascii="Courier New" w:hAnsi="Courier New" w:cs="Courier New"/>
          <w:color w:val="007700"/>
          <w:sz w:val="20"/>
          <w:szCs w:val="20"/>
          <w:shd w:val="clear" w:color="auto" w:fill="FFFFFF"/>
        </w:rPr>
        <w:t>&lt;</w:t>
      </w:r>
      <w:r>
        <w:rPr>
          <w:rFonts w:ascii="Courier New" w:hAnsi="Courier New" w:cs="Courier New"/>
          <w:color w:val="0000BB"/>
          <w:sz w:val="20"/>
          <w:szCs w:val="20"/>
          <w:shd w:val="clear" w:color="auto" w:fill="FFFFFF"/>
        </w:rPr>
        <w:t>HocSinh</w:t>
      </w:r>
      <w:r>
        <w:rPr>
          <w:rFonts w:ascii="Courier New" w:hAnsi="Courier New" w:cs="Courier New"/>
          <w:color w:val="007700"/>
          <w:sz w:val="20"/>
          <w:szCs w:val="20"/>
          <w:shd w:val="clear" w:color="auto" w:fill="FFFFFF"/>
        </w:rPr>
        <w:t>&gt; </w:t>
      </w:r>
      <w:r>
        <w:rPr>
          <w:rFonts w:ascii="Courier New" w:hAnsi="Courier New" w:cs="Courier New"/>
          <w:color w:val="0000BB"/>
          <w:sz w:val="20"/>
          <w:szCs w:val="20"/>
          <w:shd w:val="clear" w:color="auto" w:fill="FFFFFF"/>
        </w:rPr>
        <w:t>listHS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ArrayList</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 Khai báo 1 đối tượng ArrayList, các phần tử tạo ra từ lớp HocSinh</w:t>
      </w:r>
      <w:r>
        <w:rPr>
          <w:rFonts w:ascii="Courier New" w:hAnsi="Courier New" w:cs="Courier New"/>
          <w:color w:val="FF8000"/>
          <w:sz w:val="20"/>
          <w:szCs w:val="20"/>
          <w:shd w:val="clear" w:color="auto" w:fill="FFFFFF"/>
        </w:rPr>
        <w:br/>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Scanner input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Scanner</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in</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println</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"Nhập số học sinh: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int n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input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nextInt</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lastRenderedPageBreak/>
        <w:br/>
        <w:t>        </w:t>
      </w:r>
      <w:r>
        <w:rPr>
          <w:rFonts w:ascii="Courier New" w:hAnsi="Courier New" w:cs="Courier New"/>
          <w:color w:val="FF8000"/>
          <w:sz w:val="20"/>
          <w:szCs w:val="20"/>
          <w:shd w:val="clear" w:color="auto" w:fill="FFFFFF"/>
        </w:rPr>
        <w:t>//Lấy dữ liệu và ghi vào file</w:t>
      </w:r>
      <w:r>
        <w:rPr>
          <w:rFonts w:ascii="Courier New" w:hAnsi="Courier New" w:cs="Courier New"/>
          <w:color w:val="FF8000"/>
          <w:sz w:val="20"/>
          <w:szCs w:val="20"/>
          <w:shd w:val="clear" w:color="auto" w:fill="FFFFFF"/>
        </w:rPr>
        <w:br/>
      </w:r>
      <w:r>
        <w:rPr>
          <w:rFonts w:ascii="Courier New" w:hAnsi="Courier New" w:cs="Courier New"/>
          <w:color w:val="FF8000"/>
          <w:sz w:val="20"/>
          <w:szCs w:val="20"/>
          <w:shd w:val="clear" w:color="auto" w:fill="FFFFFF"/>
        </w:rPr>
        <w:br/>
        <w:t>        </w:t>
      </w:r>
      <w:r>
        <w:rPr>
          <w:rFonts w:ascii="Courier New" w:hAnsi="Courier New" w:cs="Courier New"/>
          <w:color w:val="007700"/>
          <w:sz w:val="20"/>
          <w:szCs w:val="20"/>
          <w:shd w:val="clear" w:color="auto" w:fill="FFFFFF"/>
        </w:rPr>
        <w:t>for (</w:t>
      </w:r>
      <w:r>
        <w:rPr>
          <w:rFonts w:ascii="Courier New" w:hAnsi="Courier New" w:cs="Courier New"/>
          <w:color w:val="0000BB"/>
          <w:sz w:val="20"/>
          <w:szCs w:val="20"/>
          <w:shd w:val="clear" w:color="auto" w:fill="FFFFFF"/>
        </w:rPr>
        <w:t>int i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0</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 </w:t>
      </w:r>
      <w:r>
        <w:rPr>
          <w:rFonts w:ascii="Courier New" w:hAnsi="Courier New" w:cs="Courier New"/>
          <w:color w:val="007700"/>
          <w:sz w:val="20"/>
          <w:szCs w:val="20"/>
          <w:shd w:val="clear" w:color="auto" w:fill="FFFFFF"/>
        </w:rPr>
        <w:t>&lt; </w:t>
      </w:r>
      <w:r>
        <w:rPr>
          <w:rFonts w:ascii="Courier New" w:hAnsi="Courier New" w:cs="Courier New"/>
          <w:color w:val="0000BB"/>
          <w:sz w:val="20"/>
          <w:szCs w:val="20"/>
          <w:shd w:val="clear" w:color="auto" w:fill="FFFFFF"/>
        </w:rPr>
        <w:t>n</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HocSinh x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HocSinh</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//Tạo đối tượng x để lưu tạm thời dữ liệu</w:t>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println</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"Học sinh thứ "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 </w:t>
      </w:r>
      <w:r>
        <w:rPr>
          <w:rFonts w:ascii="Courier New" w:hAnsi="Courier New" w:cs="Courier New"/>
          <w:color w:val="007700"/>
          <w:sz w:val="20"/>
          <w:szCs w:val="20"/>
          <w:shd w:val="clear" w:color="auto" w:fill="FFFFFF"/>
        </w:rPr>
        <w:t>+ </w:t>
      </w:r>
      <w:r>
        <w:rPr>
          <w:rFonts w:ascii="Courier New" w:hAnsi="Courier New" w:cs="Courier New"/>
          <w:color w:val="DD0000"/>
          <w:sz w:val="20"/>
          <w:szCs w:val="20"/>
          <w:shd w:val="clear" w:color="auto" w:fill="FFFFFF"/>
        </w:rPr>
        <w:t>":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input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nextLine</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//Dòng này để tránh bị trượt dòng!</w:t>
      </w:r>
      <w:r>
        <w:rPr>
          <w:rFonts w:ascii="Courier New" w:hAnsi="Courier New" w:cs="Courier New"/>
          <w:color w:val="FF8000"/>
          <w:sz w:val="20"/>
          <w:szCs w:val="20"/>
          <w:shd w:val="clear" w:color="auto" w:fill="FFFFFF"/>
        </w:rPr>
        <w:br/>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.print(</w:t>
      </w:r>
      <w:r>
        <w:rPr>
          <w:rFonts w:ascii="Courier New" w:hAnsi="Courier New" w:cs="Courier New"/>
          <w:color w:val="DD0000"/>
          <w:sz w:val="20"/>
          <w:szCs w:val="20"/>
          <w:shd w:val="clear" w:color="auto" w:fill="FFFFFF"/>
        </w:rPr>
        <w:t>"Tên: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String tenX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input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nextLine</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.print(</w:t>
      </w:r>
      <w:r>
        <w:rPr>
          <w:rFonts w:ascii="Courier New" w:hAnsi="Courier New" w:cs="Courier New"/>
          <w:color w:val="DD0000"/>
          <w:sz w:val="20"/>
          <w:szCs w:val="20"/>
          <w:shd w:val="clear" w:color="auto" w:fill="FFFFFF"/>
        </w:rPr>
        <w:t>"Tuổi: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int tuoiX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input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nextInt</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x</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setTen</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tenX</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x</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setTuoi</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tuoiX</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listHS</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add</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x</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try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FileOutputStream f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FileOutputStream</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"E:\\hocsinh.dat"</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ObjectOutputStream oOT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ObjectOutputStream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f</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 Sử dụng để ghi file theo từng Object</w:t>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oOT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writeObject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listHS</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 Ghi  Object là đối tượng x xuống file</w:t>
      </w:r>
      <w:r>
        <w:rPr>
          <w:rFonts w:ascii="Courier New" w:hAnsi="Courier New" w:cs="Courier New"/>
          <w:color w:val="FF8000"/>
          <w:sz w:val="20"/>
          <w:szCs w:val="20"/>
          <w:shd w:val="clear" w:color="auto" w:fill="FFFFFF"/>
        </w:rPr>
        <w:br/>
        <w:t>        </w:t>
      </w:r>
      <w:r>
        <w:rPr>
          <w:rFonts w:ascii="Courier New" w:hAnsi="Courier New" w:cs="Courier New"/>
          <w:color w:val="007700"/>
          <w:sz w:val="20"/>
          <w:szCs w:val="20"/>
          <w:shd w:val="clear" w:color="auto" w:fill="FFFFFF"/>
        </w:rPr>
        <w:t>} catch (</w:t>
      </w:r>
      <w:r>
        <w:rPr>
          <w:rFonts w:ascii="Courier New" w:hAnsi="Courier New" w:cs="Courier New"/>
          <w:color w:val="0000BB"/>
          <w:sz w:val="20"/>
          <w:szCs w:val="20"/>
          <w:shd w:val="clear" w:color="auto" w:fill="FFFFFF"/>
        </w:rPr>
        <w:t>FileNotFoundException ex</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Logger</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getLogger</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JavaAndroidVn</w:t>
      </w:r>
      <w:r>
        <w:rPr>
          <w:rFonts w:ascii="Courier New" w:hAnsi="Courier New" w:cs="Courier New"/>
          <w:color w:val="007700"/>
          <w:sz w:val="20"/>
          <w:szCs w:val="20"/>
          <w:shd w:val="clear" w:color="auto" w:fill="FFFFFF"/>
        </w:rPr>
        <w:t>.class.</w:t>
      </w:r>
      <w:r>
        <w:rPr>
          <w:rFonts w:ascii="Courier New" w:hAnsi="Courier New" w:cs="Courier New"/>
          <w:color w:val="0000BB"/>
          <w:sz w:val="20"/>
          <w:szCs w:val="20"/>
          <w:shd w:val="clear" w:color="auto" w:fill="FFFFFF"/>
        </w:rPr>
        <w:t>getName</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log</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Level</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SEVERE</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null</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ex</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w:t>
      </w:r>
      <w:r>
        <w:rPr>
          <w:rFonts w:ascii="Courier New" w:hAnsi="Courier New" w:cs="Courier New"/>
          <w:color w:val="FF8000"/>
          <w:sz w:val="20"/>
          <w:szCs w:val="20"/>
          <w:shd w:val="clear" w:color="auto" w:fill="FFFFFF"/>
        </w:rPr>
        <w:t>//Đọc dữ liệu từ file, lấy các object ra rồi gán vào ListHS</w:t>
      </w:r>
      <w:r>
        <w:rPr>
          <w:rFonts w:ascii="Courier New" w:hAnsi="Courier New" w:cs="Courier New"/>
          <w:color w:val="FF8000"/>
          <w:sz w:val="20"/>
          <w:szCs w:val="20"/>
          <w:shd w:val="clear" w:color="auto" w:fill="FFFFFF"/>
        </w:rPr>
        <w:br/>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ArrayList</w:t>
      </w:r>
      <w:r>
        <w:rPr>
          <w:rFonts w:ascii="Courier New" w:hAnsi="Courier New" w:cs="Courier New"/>
          <w:color w:val="007700"/>
          <w:sz w:val="20"/>
          <w:szCs w:val="20"/>
          <w:shd w:val="clear" w:color="auto" w:fill="FFFFFF"/>
        </w:rPr>
        <w:t>&lt;</w:t>
      </w:r>
      <w:r>
        <w:rPr>
          <w:rFonts w:ascii="Courier New" w:hAnsi="Courier New" w:cs="Courier New"/>
          <w:color w:val="0000BB"/>
          <w:sz w:val="20"/>
          <w:szCs w:val="20"/>
          <w:shd w:val="clear" w:color="auto" w:fill="FFFFFF"/>
        </w:rPr>
        <w:t>HocSinh</w:t>
      </w:r>
      <w:r>
        <w:rPr>
          <w:rFonts w:ascii="Courier New" w:hAnsi="Courier New" w:cs="Courier New"/>
          <w:color w:val="007700"/>
          <w:sz w:val="20"/>
          <w:szCs w:val="20"/>
          <w:shd w:val="clear" w:color="auto" w:fill="FFFFFF"/>
        </w:rPr>
        <w:t>&gt; </w:t>
      </w:r>
      <w:r>
        <w:rPr>
          <w:rFonts w:ascii="Courier New" w:hAnsi="Courier New" w:cs="Courier New"/>
          <w:color w:val="0000BB"/>
          <w:sz w:val="20"/>
          <w:szCs w:val="20"/>
          <w:shd w:val="clear" w:color="auto" w:fill="FFFFFF"/>
        </w:rPr>
        <w:t>listHS2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ArrayList</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 Khai báo 1 đối tượng ArrayList thứ 2, các phần tử tạo ra từ lớp HocSinh</w:t>
      </w:r>
      <w:r>
        <w:rPr>
          <w:rFonts w:ascii="Courier New" w:hAnsi="Courier New" w:cs="Courier New"/>
          <w:color w:val="FF8000"/>
          <w:sz w:val="20"/>
          <w:szCs w:val="20"/>
          <w:shd w:val="clear" w:color="auto" w:fill="FFFFFF"/>
        </w:rPr>
        <w:br/>
        <w:t>        //Dùng để lưu dữ liệu riêng khi ta đọc file!                 </w:t>
      </w:r>
      <w:r>
        <w:rPr>
          <w:rFonts w:ascii="Courier New" w:hAnsi="Courier New" w:cs="Courier New"/>
          <w:color w:val="FF8000"/>
          <w:sz w:val="20"/>
          <w:szCs w:val="20"/>
          <w:shd w:val="clear" w:color="auto" w:fill="FFFFFF"/>
        </w:rPr>
        <w:br/>
        <w:t>        </w:t>
      </w:r>
      <w:r>
        <w:rPr>
          <w:rFonts w:ascii="Courier New" w:hAnsi="Courier New" w:cs="Courier New"/>
          <w:color w:val="007700"/>
          <w:sz w:val="20"/>
          <w:szCs w:val="20"/>
          <w:shd w:val="clear" w:color="auto" w:fill="FFFFFF"/>
        </w:rPr>
        <w:t>try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FileInputStream f2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FileInputStream</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"E:\\hocsinh.dat"</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ObjectInputStream oIT </w:t>
      </w:r>
      <w:r>
        <w:rPr>
          <w:rFonts w:ascii="Courier New" w:hAnsi="Courier New" w:cs="Courier New"/>
          <w:color w:val="007700"/>
          <w:sz w:val="20"/>
          <w:szCs w:val="20"/>
          <w:shd w:val="clear" w:color="auto" w:fill="FFFFFF"/>
        </w:rPr>
        <w:t>= new </w:t>
      </w:r>
      <w:r>
        <w:rPr>
          <w:rFonts w:ascii="Courier New" w:hAnsi="Courier New" w:cs="Courier New"/>
          <w:color w:val="0000BB"/>
          <w:sz w:val="20"/>
          <w:szCs w:val="20"/>
          <w:shd w:val="clear" w:color="auto" w:fill="FFFFFF"/>
        </w:rPr>
        <w:t>ObjectInputStream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f2</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 Sử dụng để đọc file theo từng Object</w:t>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listHS2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ArrayList</w:t>
      </w:r>
      <w:r>
        <w:rPr>
          <w:rFonts w:ascii="Courier New" w:hAnsi="Courier New" w:cs="Courier New"/>
          <w:color w:val="007700"/>
          <w:sz w:val="20"/>
          <w:szCs w:val="20"/>
          <w:shd w:val="clear" w:color="auto" w:fill="FFFFFF"/>
        </w:rPr>
        <w:t>&lt;</w:t>
      </w:r>
      <w:r>
        <w:rPr>
          <w:rFonts w:ascii="Courier New" w:hAnsi="Courier New" w:cs="Courier New"/>
          <w:color w:val="0000BB"/>
          <w:sz w:val="20"/>
          <w:szCs w:val="20"/>
          <w:shd w:val="clear" w:color="auto" w:fill="FFFFFF"/>
        </w:rPr>
        <w:t>HocSinh</w:t>
      </w:r>
      <w:r>
        <w:rPr>
          <w:rFonts w:ascii="Courier New" w:hAnsi="Courier New" w:cs="Courier New"/>
          <w:color w:val="007700"/>
          <w:sz w:val="20"/>
          <w:szCs w:val="20"/>
          <w:shd w:val="clear" w:color="auto" w:fill="FFFFFF"/>
        </w:rPr>
        <w:t>&gt;) </w:t>
      </w:r>
      <w:r>
        <w:rPr>
          <w:rFonts w:ascii="Courier New" w:hAnsi="Courier New" w:cs="Courier New"/>
          <w:color w:val="0000BB"/>
          <w:sz w:val="20"/>
          <w:szCs w:val="20"/>
          <w:shd w:val="clear" w:color="auto" w:fill="FFFFFF"/>
        </w:rPr>
        <w:t>oIT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readObject</w:t>
      </w:r>
      <w:r>
        <w:rPr>
          <w:rFonts w:ascii="Courier New" w:hAnsi="Courier New" w:cs="Courier New"/>
          <w:color w:val="007700"/>
          <w:sz w:val="20"/>
          <w:szCs w:val="20"/>
          <w:shd w:val="clear" w:color="auto" w:fill="FFFFFF"/>
        </w:rPr>
        <w:t>(); </w:t>
      </w:r>
      <w:r>
        <w:rPr>
          <w:rFonts w:ascii="Courier New" w:hAnsi="Courier New" w:cs="Courier New"/>
          <w:color w:val="FF8000"/>
          <w:sz w:val="20"/>
          <w:szCs w:val="20"/>
          <w:shd w:val="clear" w:color="auto" w:fill="FFFFFF"/>
        </w:rPr>
        <w:t>//Ép kiểu đối tượng lấy từ file ra về dạng ArrayList&lt;HocSinh&gt;</w:t>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oIT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close</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f2</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close</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 catch (</w:t>
      </w:r>
      <w:r>
        <w:rPr>
          <w:rFonts w:ascii="Courier New" w:hAnsi="Courier New" w:cs="Courier New"/>
          <w:color w:val="0000BB"/>
          <w:sz w:val="20"/>
          <w:szCs w:val="20"/>
          <w:shd w:val="clear" w:color="auto" w:fill="FFFFFF"/>
        </w:rPr>
        <w:t>IOException io</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println</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"Có lỗi xảy ra!"</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 catch (</w:t>
      </w:r>
      <w:r>
        <w:rPr>
          <w:rFonts w:ascii="Courier New" w:hAnsi="Courier New" w:cs="Courier New"/>
          <w:color w:val="0000BB"/>
          <w:sz w:val="20"/>
          <w:szCs w:val="20"/>
          <w:shd w:val="clear" w:color="auto" w:fill="FFFFFF"/>
        </w:rPr>
        <w:t>ClassNotFoundException ex</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println</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"Không tìm thấy class"</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lastRenderedPageBreak/>
        <w:t>        </w:t>
      </w:r>
      <w:r>
        <w:rPr>
          <w:rFonts w:ascii="Courier New" w:hAnsi="Courier New" w:cs="Courier New"/>
          <w:color w:val="FF8000"/>
          <w:sz w:val="20"/>
          <w:szCs w:val="20"/>
          <w:shd w:val="clear" w:color="auto" w:fill="FFFFFF"/>
        </w:rPr>
        <w:t>//In thông tin ra ngoài! Thông tin lấy từ đối tượng ListHS2 vừa đọc từ file</w:t>
      </w:r>
      <w:r>
        <w:rPr>
          <w:rFonts w:ascii="Courier New" w:hAnsi="Courier New" w:cs="Courier New"/>
          <w:color w:val="FF80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println</w:t>
      </w:r>
      <w:r>
        <w:rPr>
          <w:rFonts w:ascii="Courier New" w:hAnsi="Courier New" w:cs="Courier New"/>
          <w:color w:val="007700"/>
          <w:sz w:val="20"/>
          <w:szCs w:val="20"/>
          <w:shd w:val="clear" w:color="auto" w:fill="FFFFFF"/>
        </w:rPr>
        <w:t>(</w:t>
      </w:r>
      <w:r>
        <w:rPr>
          <w:rFonts w:ascii="Courier New" w:hAnsi="Courier New" w:cs="Courier New"/>
          <w:color w:val="DD0000"/>
          <w:sz w:val="20"/>
          <w:szCs w:val="20"/>
          <w:shd w:val="clear" w:color="auto" w:fill="FFFFFF"/>
        </w:rPr>
        <w:t>"Thông tin danh sách vừa nhập vào là: "</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for (</w:t>
      </w:r>
      <w:r>
        <w:rPr>
          <w:rFonts w:ascii="Courier New" w:hAnsi="Courier New" w:cs="Courier New"/>
          <w:color w:val="0000BB"/>
          <w:sz w:val="20"/>
          <w:szCs w:val="20"/>
          <w:shd w:val="clear" w:color="auto" w:fill="FFFFFF"/>
        </w:rPr>
        <w:t>int i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0</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 </w:t>
      </w:r>
      <w:r>
        <w:rPr>
          <w:rFonts w:ascii="Courier New" w:hAnsi="Courier New" w:cs="Courier New"/>
          <w:color w:val="007700"/>
          <w:sz w:val="20"/>
          <w:szCs w:val="20"/>
          <w:shd w:val="clear" w:color="auto" w:fill="FFFFFF"/>
        </w:rPr>
        <w:t>&lt; </w:t>
      </w:r>
      <w:r>
        <w:rPr>
          <w:rFonts w:ascii="Courier New" w:hAnsi="Courier New" w:cs="Courier New"/>
          <w:color w:val="0000BB"/>
          <w:sz w:val="20"/>
          <w:szCs w:val="20"/>
          <w:shd w:val="clear" w:color="auto" w:fill="FFFFFF"/>
        </w:rPr>
        <w:t>listHS2</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size</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w:t>
      </w:r>
      <w:r>
        <w:rPr>
          <w:rFonts w:ascii="Courier New" w:hAnsi="Courier New" w:cs="Courier New"/>
          <w:color w:val="007700"/>
          <w:sz w:val="20"/>
          <w:szCs w:val="20"/>
          <w:shd w:val="clear" w:color="auto" w:fill="FFFFFF"/>
        </w:rPr>
        <w:t>++) {</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.print(</w:t>
      </w:r>
      <w:r>
        <w:rPr>
          <w:rFonts w:ascii="Courier New" w:hAnsi="Courier New" w:cs="Courier New"/>
          <w:color w:val="DD0000"/>
          <w:sz w:val="20"/>
          <w:szCs w:val="20"/>
          <w:shd w:val="clear" w:color="auto" w:fill="FFFFFF"/>
        </w:rPr>
        <w:t>"Học sinh thứ "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i</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00BB"/>
          <w:sz w:val="20"/>
          <w:szCs w:val="20"/>
          <w:shd w:val="clear" w:color="auto" w:fill="FFFFFF"/>
        </w:rPr>
        <w:t>System</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out</w:t>
      </w:r>
      <w:r>
        <w:rPr>
          <w:rFonts w:ascii="Courier New" w:hAnsi="Courier New" w:cs="Courier New"/>
          <w:color w:val="007700"/>
          <w:sz w:val="20"/>
          <w:szCs w:val="20"/>
          <w:shd w:val="clear" w:color="auto" w:fill="FFFFFF"/>
        </w:rPr>
        <w:t>.print(</w:t>
      </w:r>
      <w:r>
        <w:rPr>
          <w:rFonts w:ascii="Courier New" w:hAnsi="Courier New" w:cs="Courier New"/>
          <w:color w:val="DD0000"/>
          <w:sz w:val="20"/>
          <w:szCs w:val="20"/>
          <w:shd w:val="clear" w:color="auto" w:fill="FFFFFF"/>
        </w:rPr>
        <w:t>" - Tên "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listHS2</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get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getTen</w:t>
      </w:r>
      <w:r>
        <w:rPr>
          <w:rFonts w:ascii="Courier New" w:hAnsi="Courier New" w:cs="Courier New"/>
          <w:color w:val="007700"/>
          <w:sz w:val="20"/>
          <w:szCs w:val="20"/>
          <w:shd w:val="clear" w:color="auto" w:fill="FFFFFF"/>
        </w:rPr>
        <w:t>() + </w:t>
      </w:r>
      <w:r>
        <w:rPr>
          <w:rFonts w:ascii="Courier New" w:hAnsi="Courier New" w:cs="Courier New"/>
          <w:color w:val="DD0000"/>
          <w:sz w:val="20"/>
          <w:szCs w:val="20"/>
          <w:shd w:val="clear" w:color="auto" w:fill="FFFFFF"/>
        </w:rPr>
        <w:t>" Tuổi: "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listHS2</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get</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i</w:t>
      </w:r>
      <w:r>
        <w:rPr>
          <w:rFonts w:ascii="Courier New" w:hAnsi="Courier New" w:cs="Courier New"/>
          <w:color w:val="007700"/>
          <w:sz w:val="20"/>
          <w:szCs w:val="20"/>
          <w:shd w:val="clear" w:color="auto" w:fill="FFFFFF"/>
        </w:rPr>
        <w:t>).</w:t>
      </w:r>
      <w:r>
        <w:rPr>
          <w:rFonts w:ascii="Courier New" w:hAnsi="Courier New" w:cs="Courier New"/>
          <w:color w:val="0000BB"/>
          <w:sz w:val="20"/>
          <w:szCs w:val="20"/>
          <w:shd w:val="clear" w:color="auto" w:fill="FFFFFF"/>
        </w:rPr>
        <w:t>getTuoi</w:t>
      </w:r>
      <w:r>
        <w:rPr>
          <w:rFonts w:ascii="Courier New" w:hAnsi="Courier New" w:cs="Courier New"/>
          <w:color w:val="007700"/>
          <w:sz w:val="20"/>
          <w:szCs w:val="20"/>
          <w:shd w:val="clear" w:color="auto" w:fill="FFFFFF"/>
        </w:rPr>
        <w:t>() + </w:t>
      </w:r>
      <w:r>
        <w:rPr>
          <w:rFonts w:ascii="Courier New" w:hAnsi="Courier New" w:cs="Courier New"/>
          <w:color w:val="DD0000"/>
          <w:sz w:val="20"/>
          <w:szCs w:val="20"/>
          <w:shd w:val="clear" w:color="auto" w:fill="FFFFFF"/>
        </w:rPr>
        <w:t>"\n"</w:t>
      </w:r>
      <w:r>
        <w:rPr>
          <w:rFonts w:ascii="Courier New" w:hAnsi="Courier New" w:cs="Courier New"/>
          <w:color w:val="007700"/>
          <w:sz w:val="20"/>
          <w:szCs w:val="20"/>
          <w:shd w:val="clear" w:color="auto" w:fill="FFFFFF"/>
        </w:rPr>
        <w:t>);</w:t>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r>
      <w:r>
        <w:rPr>
          <w:rFonts w:ascii="Courier New" w:hAnsi="Courier New" w:cs="Courier New"/>
          <w:color w:val="007700"/>
          <w:sz w:val="20"/>
          <w:szCs w:val="20"/>
          <w:shd w:val="clear" w:color="auto" w:fill="FFFFFF"/>
        </w:rPr>
        <w:br/>
        <w:t>    }</w:t>
      </w:r>
      <w:r>
        <w:rPr>
          <w:rFonts w:ascii="Courier New" w:hAnsi="Courier New" w:cs="Courier New"/>
          <w:color w:val="007700"/>
          <w:sz w:val="20"/>
          <w:szCs w:val="20"/>
          <w:shd w:val="clear" w:color="auto" w:fill="FFFFFF"/>
        </w:rPr>
        <w:br/>
        <w:t>}</w:t>
      </w:r>
    </w:p>
    <w:p w:rsidR="00802157" w:rsidRPr="00000920" w:rsidRDefault="00802157" w:rsidP="00F112DE">
      <w:pPr>
        <w:pStyle w:val="Heading2"/>
      </w:pPr>
      <w:r w:rsidRPr="00000920">
        <w:t>Bài tập 7 (String, StringBuilder)</w:t>
      </w:r>
    </w:p>
    <w:p w:rsidR="00802157" w:rsidRPr="00802157" w:rsidRDefault="00802157" w:rsidP="00802157">
      <w:r>
        <w:t>Bổ sung các bài tập về chuỗi, ghép chuỗi, so sánh chuỗi, …</w:t>
      </w:r>
    </w:p>
    <w:p w:rsidR="005C138F" w:rsidRDefault="00C439F6" w:rsidP="009F3C27">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7.1. Write a Java program to concatenate a given string to the end of another string</w:t>
      </w:r>
    </w:p>
    <w:p w:rsidR="00C439F6" w:rsidRDefault="00C439F6" w:rsidP="009F3C27">
      <w:pPr>
        <w:rPr>
          <w:rFonts w:ascii="Helvetica" w:hAnsi="Helvetica" w:cs="Helvetica"/>
          <w:color w:val="333333"/>
          <w:sz w:val="26"/>
          <w:szCs w:val="26"/>
          <w:shd w:val="clear" w:color="auto" w:fill="FFFFFF"/>
        </w:rPr>
      </w:pP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class</w:t>
      </w:r>
      <w:r w:rsidRPr="00C439F6">
        <w:rPr>
          <w:rFonts w:ascii="Consolas" w:eastAsia="Times New Roman" w:hAnsi="Consolas" w:cs="Times New Roman"/>
          <w:color w:val="000000"/>
          <w:sz w:val="21"/>
          <w:szCs w:val="21"/>
          <w:bdr w:val="none" w:sz="0" w:space="0" w:color="auto" w:frame="1"/>
          <w:lang w:eastAsia="en-US"/>
        </w:rPr>
        <w:t> Exercise7 {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static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void</w:t>
      </w:r>
      <w:r w:rsidRPr="00C439F6">
        <w:rPr>
          <w:rFonts w:ascii="Consolas" w:eastAsia="Times New Roman" w:hAnsi="Consolas" w:cs="Times New Roman"/>
          <w:color w:val="000000"/>
          <w:sz w:val="21"/>
          <w:szCs w:val="21"/>
          <w:bdr w:val="none" w:sz="0" w:space="0" w:color="auto" w:frame="1"/>
          <w:lang w:eastAsia="en-US"/>
        </w:rPr>
        <w:t> main(String[] args)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str1 = </w:t>
      </w:r>
      <w:r w:rsidRPr="00C439F6">
        <w:rPr>
          <w:rFonts w:ascii="Consolas" w:eastAsia="Times New Roman" w:hAnsi="Consolas" w:cs="Times New Roman"/>
          <w:color w:val="0000FF"/>
          <w:sz w:val="21"/>
          <w:szCs w:val="21"/>
          <w:bdr w:val="none" w:sz="0" w:space="0" w:color="auto" w:frame="1"/>
          <w:lang w:eastAsia="en-US"/>
        </w:rPr>
        <w:t>"PHP Exercises and "</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str2 = </w:t>
      </w:r>
      <w:r w:rsidRPr="00C439F6">
        <w:rPr>
          <w:rFonts w:ascii="Consolas" w:eastAsia="Times New Roman" w:hAnsi="Consolas" w:cs="Times New Roman"/>
          <w:color w:val="0000FF"/>
          <w:sz w:val="21"/>
          <w:szCs w:val="21"/>
          <w:bdr w:val="none" w:sz="0" w:space="0" w:color="auto" w:frame="1"/>
          <w:lang w:eastAsia="en-US"/>
        </w:rPr>
        <w:t>"Python Exercises"</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System.out.println(</w:t>
      </w:r>
      <w:r w:rsidRPr="00C439F6">
        <w:rPr>
          <w:rFonts w:ascii="Consolas" w:eastAsia="Times New Roman" w:hAnsi="Consolas" w:cs="Times New Roman"/>
          <w:color w:val="0000FF"/>
          <w:sz w:val="21"/>
          <w:szCs w:val="21"/>
          <w:bdr w:val="none" w:sz="0" w:space="0" w:color="auto" w:frame="1"/>
          <w:lang w:eastAsia="en-US"/>
        </w:rPr>
        <w:t>"String 1: "</w:t>
      </w:r>
      <w:r w:rsidRPr="00C439F6">
        <w:rPr>
          <w:rFonts w:ascii="Consolas" w:eastAsia="Times New Roman" w:hAnsi="Consolas" w:cs="Times New Roman"/>
          <w:color w:val="000000"/>
          <w:sz w:val="21"/>
          <w:szCs w:val="21"/>
          <w:bdr w:val="none" w:sz="0" w:space="0" w:color="auto" w:frame="1"/>
          <w:lang w:eastAsia="en-US"/>
        </w:rPr>
        <w:t> + str1);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System.out.println(</w:t>
      </w:r>
      <w:r w:rsidRPr="00C439F6">
        <w:rPr>
          <w:rFonts w:ascii="Consolas" w:eastAsia="Times New Roman" w:hAnsi="Consolas" w:cs="Times New Roman"/>
          <w:color w:val="0000FF"/>
          <w:sz w:val="21"/>
          <w:szCs w:val="21"/>
          <w:bdr w:val="none" w:sz="0" w:space="0" w:color="auto" w:frame="1"/>
          <w:lang w:eastAsia="en-US"/>
        </w:rPr>
        <w:t>"String 2: "</w:t>
      </w:r>
      <w:r w:rsidRPr="00C439F6">
        <w:rPr>
          <w:rFonts w:ascii="Consolas" w:eastAsia="Times New Roman" w:hAnsi="Consolas" w:cs="Times New Roman"/>
          <w:color w:val="000000"/>
          <w:sz w:val="21"/>
          <w:szCs w:val="21"/>
          <w:bdr w:val="none" w:sz="0" w:space="0" w:color="auto" w:frame="1"/>
          <w:lang w:eastAsia="en-US"/>
        </w:rPr>
        <w:t> + str2);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color w:val="008200"/>
          <w:sz w:val="21"/>
          <w:szCs w:val="21"/>
          <w:bdr w:val="none" w:sz="0" w:space="0" w:color="auto" w:frame="1"/>
          <w:lang w:eastAsia="en-US"/>
        </w:rPr>
        <w:t>// Concatenate the two strings together.</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str3 = str1.concat(str2);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color w:val="008200"/>
          <w:sz w:val="21"/>
          <w:szCs w:val="21"/>
          <w:bdr w:val="none" w:sz="0" w:space="0" w:color="auto" w:frame="1"/>
          <w:lang w:eastAsia="en-US"/>
        </w:rPr>
        <w:t>// Display the new String.</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System.out.println(</w:t>
      </w:r>
      <w:r w:rsidRPr="00C439F6">
        <w:rPr>
          <w:rFonts w:ascii="Consolas" w:eastAsia="Times New Roman" w:hAnsi="Consolas" w:cs="Times New Roman"/>
          <w:color w:val="0000FF"/>
          <w:sz w:val="21"/>
          <w:szCs w:val="21"/>
          <w:bdr w:val="none" w:sz="0" w:space="0" w:color="auto" w:frame="1"/>
          <w:lang w:eastAsia="en-US"/>
        </w:rPr>
        <w:t>"The concatenated string: "</w:t>
      </w:r>
      <w:r w:rsidRPr="00C439F6">
        <w:rPr>
          <w:rFonts w:ascii="Consolas" w:eastAsia="Times New Roman" w:hAnsi="Consolas" w:cs="Times New Roman"/>
          <w:color w:val="000000"/>
          <w:sz w:val="21"/>
          <w:szCs w:val="21"/>
          <w:bdr w:val="none" w:sz="0" w:space="0" w:color="auto" w:frame="1"/>
          <w:lang w:eastAsia="en-US"/>
        </w:rPr>
        <w:t> + str3);  </w:t>
      </w:r>
    </w:p>
    <w:p w:rsidR="00C439F6" w:rsidRPr="00C439F6" w:rsidRDefault="00C439F6" w:rsidP="00C439F6">
      <w:pPr>
        <w:numPr>
          <w:ilvl w:val="0"/>
          <w:numId w:val="29"/>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29"/>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Default="00C439F6" w:rsidP="009F3C27">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7.2. Write a Java program to check whether two String objects contain the same data</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class</w:t>
      </w:r>
      <w:r w:rsidRPr="00C439F6">
        <w:rPr>
          <w:rFonts w:ascii="Consolas" w:eastAsia="Times New Roman" w:hAnsi="Consolas" w:cs="Times New Roman"/>
          <w:color w:val="000000"/>
          <w:sz w:val="21"/>
          <w:szCs w:val="21"/>
          <w:bdr w:val="none" w:sz="0" w:space="0" w:color="auto" w:frame="1"/>
          <w:lang w:eastAsia="en-US"/>
        </w:rPr>
        <w:t> Exercise13 {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static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void</w:t>
      </w:r>
      <w:r w:rsidRPr="00C439F6">
        <w:rPr>
          <w:rFonts w:ascii="Consolas" w:eastAsia="Times New Roman" w:hAnsi="Consolas" w:cs="Times New Roman"/>
          <w:color w:val="000000"/>
          <w:sz w:val="21"/>
          <w:szCs w:val="21"/>
          <w:bdr w:val="none" w:sz="0" w:space="0" w:color="auto" w:frame="1"/>
          <w:lang w:eastAsia="en-US"/>
        </w:rPr>
        <w:t> main(String[] args)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columnist1 = </w:t>
      </w:r>
      <w:r w:rsidRPr="00C439F6">
        <w:rPr>
          <w:rFonts w:ascii="Consolas" w:eastAsia="Times New Roman" w:hAnsi="Consolas" w:cs="Times New Roman"/>
          <w:color w:val="0000FF"/>
          <w:sz w:val="21"/>
          <w:szCs w:val="21"/>
          <w:bdr w:val="none" w:sz="0" w:space="0" w:color="auto" w:frame="1"/>
          <w:lang w:eastAsia="en-US"/>
        </w:rPr>
        <w:t>"Stephen Edwin King"</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lastRenderedPageBreak/>
        <w:t>        String columnist2 = </w:t>
      </w:r>
      <w:r w:rsidRPr="00C439F6">
        <w:rPr>
          <w:rFonts w:ascii="Consolas" w:eastAsia="Times New Roman" w:hAnsi="Consolas" w:cs="Times New Roman"/>
          <w:color w:val="0000FF"/>
          <w:sz w:val="21"/>
          <w:szCs w:val="21"/>
          <w:bdr w:val="none" w:sz="0" w:space="0" w:color="auto" w:frame="1"/>
          <w:lang w:eastAsia="en-US"/>
        </w:rPr>
        <w:t>"Walter Winchell"</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columnist3 = </w:t>
      </w:r>
      <w:r w:rsidRPr="00C439F6">
        <w:rPr>
          <w:rFonts w:ascii="Consolas" w:eastAsia="Times New Roman" w:hAnsi="Consolas" w:cs="Times New Roman"/>
          <w:color w:val="0000FF"/>
          <w:sz w:val="21"/>
          <w:szCs w:val="21"/>
          <w:bdr w:val="none" w:sz="0" w:space="0" w:color="auto" w:frame="1"/>
          <w:lang w:eastAsia="en-US"/>
        </w:rPr>
        <w:t>"Mike Royko"</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color w:val="008200"/>
          <w:sz w:val="21"/>
          <w:szCs w:val="21"/>
          <w:bdr w:val="none" w:sz="0" w:space="0" w:color="auto" w:frame="1"/>
          <w:lang w:eastAsia="en-US"/>
        </w:rPr>
        <w:t>// Are any of the above Strings equal to one another?</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boolean</w:t>
      </w:r>
      <w:r w:rsidRPr="00C439F6">
        <w:rPr>
          <w:rFonts w:ascii="Consolas" w:eastAsia="Times New Roman" w:hAnsi="Consolas" w:cs="Times New Roman"/>
          <w:color w:val="000000"/>
          <w:sz w:val="21"/>
          <w:szCs w:val="21"/>
          <w:bdr w:val="none" w:sz="0" w:space="0" w:color="auto" w:frame="1"/>
          <w:lang w:eastAsia="en-US"/>
        </w:rPr>
        <w:t> equals1 = columnist1.equals(columnist2);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boolean</w:t>
      </w:r>
      <w:r w:rsidRPr="00C439F6">
        <w:rPr>
          <w:rFonts w:ascii="Consolas" w:eastAsia="Times New Roman" w:hAnsi="Consolas" w:cs="Times New Roman"/>
          <w:color w:val="000000"/>
          <w:sz w:val="21"/>
          <w:szCs w:val="21"/>
          <w:bdr w:val="none" w:sz="0" w:space="0" w:color="auto" w:frame="1"/>
          <w:lang w:eastAsia="en-US"/>
        </w:rPr>
        <w:t> equals2 = columnist1.equals(columnist3);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color w:val="008200"/>
          <w:sz w:val="21"/>
          <w:szCs w:val="21"/>
          <w:bdr w:val="none" w:sz="0" w:space="0" w:color="auto" w:frame="1"/>
          <w:lang w:eastAsia="en-US"/>
        </w:rPr>
        <w:t>// Display the results of the equality checks.</w:t>
      </w:r>
      <w:r w:rsidRPr="00C439F6">
        <w:rPr>
          <w:rFonts w:ascii="Consolas" w:eastAsia="Times New Roman" w:hAnsi="Consolas" w:cs="Times New Roman"/>
          <w:color w:val="000000"/>
          <w:sz w:val="21"/>
          <w:szCs w:val="21"/>
          <w:bdr w:val="none" w:sz="0" w:space="0" w:color="auto" w:frame="1"/>
          <w:lang w:eastAsia="en-US"/>
        </w:rPr>
        <w:t>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System.out.println(</w:t>
      </w:r>
      <w:r w:rsidRPr="00C439F6">
        <w:rPr>
          <w:rFonts w:ascii="Consolas" w:eastAsia="Times New Roman" w:hAnsi="Consolas" w:cs="Times New Roman"/>
          <w:color w:val="0000FF"/>
          <w:sz w:val="21"/>
          <w:szCs w:val="21"/>
          <w:bdr w:val="none" w:sz="0" w:space="0" w:color="auto" w:frame="1"/>
          <w:lang w:eastAsia="en-US"/>
        </w:rPr>
        <w:t>"\""</w:t>
      </w:r>
      <w:r w:rsidRPr="00C439F6">
        <w:rPr>
          <w:rFonts w:ascii="Consolas" w:eastAsia="Times New Roman" w:hAnsi="Consolas" w:cs="Times New Roman"/>
          <w:color w:val="000000"/>
          <w:sz w:val="21"/>
          <w:szCs w:val="21"/>
          <w:bdr w:val="none" w:sz="0" w:space="0" w:color="auto" w:frame="1"/>
          <w:lang w:eastAsia="en-US"/>
        </w:rPr>
        <w:t> + columnist1 + </w:t>
      </w:r>
      <w:r w:rsidRPr="00C439F6">
        <w:rPr>
          <w:rFonts w:ascii="Consolas" w:eastAsia="Times New Roman" w:hAnsi="Consolas" w:cs="Times New Roman"/>
          <w:color w:val="0000FF"/>
          <w:sz w:val="21"/>
          <w:szCs w:val="21"/>
          <w:bdr w:val="none" w:sz="0" w:space="0" w:color="auto" w:frame="1"/>
          <w:lang w:eastAsia="en-US"/>
        </w:rPr>
        <w:t>"\" equals \""</w:t>
      </w: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columnist2 + </w:t>
      </w:r>
      <w:r w:rsidRPr="00C439F6">
        <w:rPr>
          <w:rFonts w:ascii="Consolas" w:eastAsia="Times New Roman" w:hAnsi="Consolas" w:cs="Times New Roman"/>
          <w:color w:val="0000FF"/>
          <w:sz w:val="21"/>
          <w:szCs w:val="21"/>
          <w:bdr w:val="none" w:sz="0" w:space="0" w:color="auto" w:frame="1"/>
          <w:lang w:eastAsia="en-US"/>
        </w:rPr>
        <w:t>"\"? "</w:t>
      </w:r>
      <w:r w:rsidRPr="00C439F6">
        <w:rPr>
          <w:rFonts w:ascii="Consolas" w:eastAsia="Times New Roman" w:hAnsi="Consolas" w:cs="Times New Roman"/>
          <w:color w:val="000000"/>
          <w:sz w:val="21"/>
          <w:szCs w:val="21"/>
          <w:bdr w:val="none" w:sz="0" w:space="0" w:color="auto" w:frame="1"/>
          <w:lang w:eastAsia="en-US"/>
        </w:rPr>
        <w:t> + equals1);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System.out.println(</w:t>
      </w:r>
      <w:r w:rsidRPr="00C439F6">
        <w:rPr>
          <w:rFonts w:ascii="Consolas" w:eastAsia="Times New Roman" w:hAnsi="Consolas" w:cs="Times New Roman"/>
          <w:color w:val="0000FF"/>
          <w:sz w:val="21"/>
          <w:szCs w:val="21"/>
          <w:bdr w:val="none" w:sz="0" w:space="0" w:color="auto" w:frame="1"/>
          <w:lang w:eastAsia="en-US"/>
        </w:rPr>
        <w:t>"\""</w:t>
      </w:r>
      <w:r w:rsidRPr="00C439F6">
        <w:rPr>
          <w:rFonts w:ascii="Consolas" w:eastAsia="Times New Roman" w:hAnsi="Consolas" w:cs="Times New Roman"/>
          <w:color w:val="000000"/>
          <w:sz w:val="21"/>
          <w:szCs w:val="21"/>
          <w:bdr w:val="none" w:sz="0" w:space="0" w:color="auto" w:frame="1"/>
          <w:lang w:eastAsia="en-US"/>
        </w:rPr>
        <w:t> + columnist1 + </w:t>
      </w:r>
      <w:r w:rsidRPr="00C439F6">
        <w:rPr>
          <w:rFonts w:ascii="Consolas" w:eastAsia="Times New Roman" w:hAnsi="Consolas" w:cs="Times New Roman"/>
          <w:color w:val="0000FF"/>
          <w:sz w:val="21"/>
          <w:szCs w:val="21"/>
          <w:bdr w:val="none" w:sz="0" w:space="0" w:color="auto" w:frame="1"/>
          <w:lang w:eastAsia="en-US"/>
        </w:rPr>
        <w:t>"\" equals \""</w:t>
      </w: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columnist3 + </w:t>
      </w:r>
      <w:r w:rsidRPr="00C439F6">
        <w:rPr>
          <w:rFonts w:ascii="Consolas" w:eastAsia="Times New Roman" w:hAnsi="Consolas" w:cs="Times New Roman"/>
          <w:color w:val="0000FF"/>
          <w:sz w:val="21"/>
          <w:szCs w:val="21"/>
          <w:bdr w:val="none" w:sz="0" w:space="0" w:color="auto" w:frame="1"/>
          <w:lang w:eastAsia="en-US"/>
        </w:rPr>
        <w:t>"\"? "</w:t>
      </w:r>
      <w:r w:rsidRPr="00C439F6">
        <w:rPr>
          <w:rFonts w:ascii="Consolas" w:eastAsia="Times New Roman" w:hAnsi="Consolas" w:cs="Times New Roman"/>
          <w:color w:val="000000"/>
          <w:sz w:val="21"/>
          <w:szCs w:val="21"/>
          <w:bdr w:val="none" w:sz="0" w:space="0" w:color="auto" w:frame="1"/>
          <w:lang w:eastAsia="en-US"/>
        </w:rPr>
        <w:t> + equals2);  </w:t>
      </w:r>
    </w:p>
    <w:p w:rsidR="00C439F6" w:rsidRPr="00C439F6" w:rsidRDefault="00C439F6" w:rsidP="00C439F6">
      <w:pPr>
        <w:numPr>
          <w:ilvl w:val="0"/>
          <w:numId w:val="31"/>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C439F6" w:rsidRPr="00C439F6" w:rsidRDefault="00C439F6" w:rsidP="00C439F6">
      <w:pPr>
        <w:numPr>
          <w:ilvl w:val="0"/>
          <w:numId w:val="31"/>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C439F6" w:rsidRDefault="00D01057" w:rsidP="009F3C27">
      <w:pPr>
        <w:rPr>
          <w:rFonts w:ascii="Helvetica" w:hAnsi="Helvetica" w:cs="Helvetica"/>
          <w:color w:val="333333"/>
          <w:sz w:val="26"/>
          <w:szCs w:val="26"/>
          <w:shd w:val="clear" w:color="auto" w:fill="FFFFFF"/>
        </w:rPr>
      </w:pPr>
      <w:r>
        <w:rPr>
          <w:rFonts w:eastAsiaTheme="minorHAnsi"/>
          <w:lang w:eastAsia="en-US"/>
        </w:rPr>
        <w:t xml:space="preserve">7.3. </w:t>
      </w:r>
      <w:r>
        <w:rPr>
          <w:rFonts w:ascii="Helvetica" w:hAnsi="Helvetica" w:cs="Helvetica"/>
          <w:color w:val="333333"/>
          <w:sz w:val="26"/>
          <w:szCs w:val="26"/>
          <w:shd w:val="clear" w:color="auto" w:fill="FFFFFF"/>
        </w:rPr>
        <w:t>Write a Java program to compare a given string to another string, ignoring case considerations</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b/>
          <w:bCs/>
          <w:color w:val="006699"/>
          <w:sz w:val="21"/>
          <w:szCs w:val="21"/>
          <w:bdr w:val="none" w:sz="0" w:space="0" w:color="auto" w:frame="1"/>
          <w:lang w:eastAsia="en-US"/>
        </w:rPr>
        <w:t>public</w:t>
      </w: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b/>
          <w:bCs/>
          <w:color w:val="006699"/>
          <w:sz w:val="21"/>
          <w:szCs w:val="21"/>
          <w:bdr w:val="none" w:sz="0" w:space="0" w:color="auto" w:frame="1"/>
          <w:lang w:eastAsia="en-US"/>
        </w:rPr>
        <w:t>class</w:t>
      </w:r>
      <w:r w:rsidRPr="00D01057">
        <w:rPr>
          <w:rFonts w:ascii="Consolas" w:eastAsia="Times New Roman" w:hAnsi="Consolas" w:cs="Times New Roman"/>
          <w:color w:val="000000"/>
          <w:sz w:val="21"/>
          <w:szCs w:val="21"/>
          <w:bdr w:val="none" w:sz="0" w:space="0" w:color="auto" w:frame="1"/>
          <w:lang w:eastAsia="en-US"/>
        </w:rPr>
        <w:t> Exercise14 {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b/>
          <w:bCs/>
          <w:color w:val="006699"/>
          <w:sz w:val="21"/>
          <w:szCs w:val="21"/>
          <w:bdr w:val="none" w:sz="0" w:space="0" w:color="auto" w:frame="1"/>
          <w:lang w:eastAsia="en-US"/>
        </w:rPr>
        <w:t>public</w:t>
      </w: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b/>
          <w:bCs/>
          <w:color w:val="006699"/>
          <w:sz w:val="21"/>
          <w:szCs w:val="21"/>
          <w:bdr w:val="none" w:sz="0" w:space="0" w:color="auto" w:frame="1"/>
          <w:lang w:eastAsia="en-US"/>
        </w:rPr>
        <w:t>static</w:t>
      </w: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b/>
          <w:bCs/>
          <w:color w:val="006699"/>
          <w:sz w:val="21"/>
          <w:szCs w:val="21"/>
          <w:bdr w:val="none" w:sz="0" w:space="0" w:color="auto" w:frame="1"/>
          <w:lang w:eastAsia="en-US"/>
        </w:rPr>
        <w:t>void</w:t>
      </w:r>
      <w:r w:rsidRPr="00D01057">
        <w:rPr>
          <w:rFonts w:ascii="Consolas" w:eastAsia="Times New Roman" w:hAnsi="Consolas" w:cs="Times New Roman"/>
          <w:color w:val="000000"/>
          <w:sz w:val="21"/>
          <w:szCs w:val="21"/>
          <w:bdr w:val="none" w:sz="0" w:space="0" w:color="auto" w:frame="1"/>
          <w:lang w:eastAsia="en-US"/>
        </w:rPr>
        <w:t> main(String[] args)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String columnist1 = </w:t>
      </w:r>
      <w:r w:rsidRPr="00D01057">
        <w:rPr>
          <w:rFonts w:ascii="Consolas" w:eastAsia="Times New Roman" w:hAnsi="Consolas" w:cs="Times New Roman"/>
          <w:color w:val="0000FF"/>
          <w:sz w:val="21"/>
          <w:szCs w:val="21"/>
          <w:bdr w:val="none" w:sz="0" w:space="0" w:color="auto" w:frame="1"/>
          <w:lang w:eastAsia="en-US"/>
        </w:rPr>
        <w:t>"Stephen Edwin King"</w:t>
      </w: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String columnist2 = </w:t>
      </w:r>
      <w:r w:rsidRPr="00D01057">
        <w:rPr>
          <w:rFonts w:ascii="Consolas" w:eastAsia="Times New Roman" w:hAnsi="Consolas" w:cs="Times New Roman"/>
          <w:color w:val="0000FF"/>
          <w:sz w:val="21"/>
          <w:szCs w:val="21"/>
          <w:bdr w:val="none" w:sz="0" w:space="0" w:color="auto" w:frame="1"/>
          <w:lang w:eastAsia="en-US"/>
        </w:rPr>
        <w:t>"Walter Winchell"</w:t>
      </w: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String columnist3 = </w:t>
      </w:r>
      <w:r w:rsidRPr="00D01057">
        <w:rPr>
          <w:rFonts w:ascii="Consolas" w:eastAsia="Times New Roman" w:hAnsi="Consolas" w:cs="Times New Roman"/>
          <w:color w:val="0000FF"/>
          <w:sz w:val="21"/>
          <w:szCs w:val="21"/>
          <w:bdr w:val="none" w:sz="0" w:space="0" w:color="auto" w:frame="1"/>
          <w:lang w:eastAsia="en-US"/>
        </w:rPr>
        <w:t>"stephen edwin king"</w:t>
      </w: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color w:val="008200"/>
          <w:sz w:val="21"/>
          <w:szCs w:val="21"/>
          <w:bdr w:val="none" w:sz="0" w:space="0" w:color="auto" w:frame="1"/>
          <w:lang w:eastAsia="en-US"/>
        </w:rPr>
        <w:t>// Test any of the above Strings equal to one another</w:t>
      </w: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b/>
          <w:bCs/>
          <w:color w:val="006699"/>
          <w:sz w:val="21"/>
          <w:szCs w:val="21"/>
          <w:bdr w:val="none" w:sz="0" w:space="0" w:color="auto" w:frame="1"/>
          <w:lang w:eastAsia="en-US"/>
        </w:rPr>
        <w:t>boolean</w:t>
      </w:r>
      <w:r w:rsidRPr="00D01057">
        <w:rPr>
          <w:rFonts w:ascii="Consolas" w:eastAsia="Times New Roman" w:hAnsi="Consolas" w:cs="Times New Roman"/>
          <w:color w:val="000000"/>
          <w:sz w:val="21"/>
          <w:szCs w:val="21"/>
          <w:bdr w:val="none" w:sz="0" w:space="0" w:color="auto" w:frame="1"/>
          <w:lang w:eastAsia="en-US"/>
        </w:rPr>
        <w:t> equals1 = columnist1.equalsIgnoreCase(columnist2);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b/>
          <w:bCs/>
          <w:color w:val="006699"/>
          <w:sz w:val="21"/>
          <w:szCs w:val="21"/>
          <w:bdr w:val="none" w:sz="0" w:space="0" w:color="auto" w:frame="1"/>
          <w:lang w:eastAsia="en-US"/>
        </w:rPr>
        <w:t>boolean</w:t>
      </w:r>
      <w:r w:rsidRPr="00D01057">
        <w:rPr>
          <w:rFonts w:ascii="Consolas" w:eastAsia="Times New Roman" w:hAnsi="Consolas" w:cs="Times New Roman"/>
          <w:color w:val="000000"/>
          <w:sz w:val="21"/>
          <w:szCs w:val="21"/>
          <w:bdr w:val="none" w:sz="0" w:space="0" w:color="auto" w:frame="1"/>
          <w:lang w:eastAsia="en-US"/>
        </w:rPr>
        <w:t> equals2 = columnist1.equalsIgnoreCase(columnist3);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r w:rsidRPr="00D01057">
        <w:rPr>
          <w:rFonts w:ascii="Consolas" w:eastAsia="Times New Roman" w:hAnsi="Consolas" w:cs="Times New Roman"/>
          <w:color w:val="008200"/>
          <w:sz w:val="21"/>
          <w:szCs w:val="21"/>
          <w:bdr w:val="none" w:sz="0" w:space="0" w:color="auto" w:frame="1"/>
          <w:lang w:eastAsia="en-US"/>
        </w:rPr>
        <w:t>// Display the results of the equality checks.</w:t>
      </w:r>
      <w:r w:rsidRPr="00D01057">
        <w:rPr>
          <w:rFonts w:ascii="Consolas" w:eastAsia="Times New Roman" w:hAnsi="Consolas" w:cs="Times New Roman"/>
          <w:color w:val="000000"/>
          <w:sz w:val="21"/>
          <w:szCs w:val="21"/>
          <w:bdr w:val="none" w:sz="0" w:space="0" w:color="auto" w:frame="1"/>
          <w:lang w:eastAsia="en-US"/>
        </w:rPr>
        <w:t>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System.out.println(</w:t>
      </w:r>
      <w:r w:rsidRPr="00D01057">
        <w:rPr>
          <w:rFonts w:ascii="Consolas" w:eastAsia="Times New Roman" w:hAnsi="Consolas" w:cs="Times New Roman"/>
          <w:color w:val="0000FF"/>
          <w:sz w:val="21"/>
          <w:szCs w:val="21"/>
          <w:bdr w:val="none" w:sz="0" w:space="0" w:color="auto" w:frame="1"/>
          <w:lang w:eastAsia="en-US"/>
        </w:rPr>
        <w:t>"\""</w:t>
      </w:r>
      <w:r w:rsidRPr="00D01057">
        <w:rPr>
          <w:rFonts w:ascii="Consolas" w:eastAsia="Times New Roman" w:hAnsi="Consolas" w:cs="Times New Roman"/>
          <w:color w:val="000000"/>
          <w:sz w:val="21"/>
          <w:szCs w:val="21"/>
          <w:bdr w:val="none" w:sz="0" w:space="0" w:color="auto" w:frame="1"/>
          <w:lang w:eastAsia="en-US"/>
        </w:rPr>
        <w:t> + columnist1 + </w:t>
      </w:r>
      <w:r w:rsidRPr="00D01057">
        <w:rPr>
          <w:rFonts w:ascii="Consolas" w:eastAsia="Times New Roman" w:hAnsi="Consolas" w:cs="Times New Roman"/>
          <w:color w:val="0000FF"/>
          <w:sz w:val="21"/>
          <w:szCs w:val="21"/>
          <w:bdr w:val="none" w:sz="0" w:space="0" w:color="auto" w:frame="1"/>
          <w:lang w:eastAsia="en-US"/>
        </w:rPr>
        <w:t>"\" equals \""</w:t>
      </w:r>
      <w:r w:rsidRPr="00D01057">
        <w:rPr>
          <w:rFonts w:ascii="Consolas" w:eastAsia="Times New Roman" w:hAnsi="Consolas" w:cs="Times New Roman"/>
          <w:color w:val="000000"/>
          <w:sz w:val="21"/>
          <w:szCs w:val="21"/>
          <w:bdr w:val="none" w:sz="0" w:space="0" w:color="auto" w:frame="1"/>
          <w:lang w:eastAsia="en-US"/>
        </w:rPr>
        <w:t> +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columnist2 + </w:t>
      </w:r>
      <w:r w:rsidRPr="00D01057">
        <w:rPr>
          <w:rFonts w:ascii="Consolas" w:eastAsia="Times New Roman" w:hAnsi="Consolas" w:cs="Times New Roman"/>
          <w:color w:val="0000FF"/>
          <w:sz w:val="21"/>
          <w:szCs w:val="21"/>
          <w:bdr w:val="none" w:sz="0" w:space="0" w:color="auto" w:frame="1"/>
          <w:lang w:eastAsia="en-US"/>
        </w:rPr>
        <w:t>"\"? "</w:t>
      </w:r>
      <w:r w:rsidRPr="00D01057">
        <w:rPr>
          <w:rFonts w:ascii="Consolas" w:eastAsia="Times New Roman" w:hAnsi="Consolas" w:cs="Times New Roman"/>
          <w:color w:val="000000"/>
          <w:sz w:val="21"/>
          <w:szCs w:val="21"/>
          <w:bdr w:val="none" w:sz="0" w:space="0" w:color="auto" w:frame="1"/>
          <w:lang w:eastAsia="en-US"/>
        </w:rPr>
        <w:t> + equals1);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System.out.println(</w:t>
      </w:r>
      <w:r w:rsidRPr="00D01057">
        <w:rPr>
          <w:rFonts w:ascii="Consolas" w:eastAsia="Times New Roman" w:hAnsi="Consolas" w:cs="Times New Roman"/>
          <w:color w:val="0000FF"/>
          <w:sz w:val="21"/>
          <w:szCs w:val="21"/>
          <w:bdr w:val="none" w:sz="0" w:space="0" w:color="auto" w:frame="1"/>
          <w:lang w:eastAsia="en-US"/>
        </w:rPr>
        <w:t>"\""</w:t>
      </w:r>
      <w:r w:rsidRPr="00D01057">
        <w:rPr>
          <w:rFonts w:ascii="Consolas" w:eastAsia="Times New Roman" w:hAnsi="Consolas" w:cs="Times New Roman"/>
          <w:color w:val="000000"/>
          <w:sz w:val="21"/>
          <w:szCs w:val="21"/>
          <w:bdr w:val="none" w:sz="0" w:space="0" w:color="auto" w:frame="1"/>
          <w:lang w:eastAsia="en-US"/>
        </w:rPr>
        <w:t> + columnist1 + </w:t>
      </w:r>
      <w:r w:rsidRPr="00D01057">
        <w:rPr>
          <w:rFonts w:ascii="Consolas" w:eastAsia="Times New Roman" w:hAnsi="Consolas" w:cs="Times New Roman"/>
          <w:color w:val="0000FF"/>
          <w:sz w:val="21"/>
          <w:szCs w:val="21"/>
          <w:bdr w:val="none" w:sz="0" w:space="0" w:color="auto" w:frame="1"/>
          <w:lang w:eastAsia="en-US"/>
        </w:rPr>
        <w:t>"\" equals \""</w:t>
      </w:r>
      <w:r w:rsidRPr="00D01057">
        <w:rPr>
          <w:rFonts w:ascii="Consolas" w:eastAsia="Times New Roman" w:hAnsi="Consolas" w:cs="Times New Roman"/>
          <w:color w:val="000000"/>
          <w:sz w:val="21"/>
          <w:szCs w:val="21"/>
          <w:bdr w:val="none" w:sz="0" w:space="0" w:color="auto" w:frame="1"/>
          <w:lang w:eastAsia="en-US"/>
        </w:rPr>
        <w:t> +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columnist3 + </w:t>
      </w:r>
      <w:r w:rsidRPr="00D01057">
        <w:rPr>
          <w:rFonts w:ascii="Consolas" w:eastAsia="Times New Roman" w:hAnsi="Consolas" w:cs="Times New Roman"/>
          <w:color w:val="0000FF"/>
          <w:sz w:val="21"/>
          <w:szCs w:val="21"/>
          <w:bdr w:val="none" w:sz="0" w:space="0" w:color="auto" w:frame="1"/>
          <w:lang w:eastAsia="en-US"/>
        </w:rPr>
        <w:t>"\"? "</w:t>
      </w:r>
      <w:r w:rsidRPr="00D01057">
        <w:rPr>
          <w:rFonts w:ascii="Consolas" w:eastAsia="Times New Roman" w:hAnsi="Consolas" w:cs="Times New Roman"/>
          <w:color w:val="000000"/>
          <w:sz w:val="21"/>
          <w:szCs w:val="21"/>
          <w:bdr w:val="none" w:sz="0" w:space="0" w:color="auto" w:frame="1"/>
          <w:lang w:eastAsia="en-US"/>
        </w:rPr>
        <w:t> + equals2);  </w:t>
      </w:r>
    </w:p>
    <w:p w:rsidR="00D01057" w:rsidRPr="00D01057" w:rsidRDefault="00D01057" w:rsidP="00D01057">
      <w:pPr>
        <w:numPr>
          <w:ilvl w:val="0"/>
          <w:numId w:val="32"/>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  </w:t>
      </w:r>
    </w:p>
    <w:p w:rsidR="00D01057" w:rsidRPr="00D01057" w:rsidRDefault="00D01057" w:rsidP="00D01057">
      <w:pPr>
        <w:numPr>
          <w:ilvl w:val="0"/>
          <w:numId w:val="32"/>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D01057">
        <w:rPr>
          <w:rFonts w:ascii="Consolas" w:eastAsia="Times New Roman" w:hAnsi="Consolas" w:cs="Times New Roman"/>
          <w:color w:val="000000"/>
          <w:sz w:val="21"/>
          <w:szCs w:val="21"/>
          <w:bdr w:val="none" w:sz="0" w:space="0" w:color="auto" w:frame="1"/>
          <w:lang w:eastAsia="en-US"/>
        </w:rPr>
        <w:t>}  </w:t>
      </w:r>
    </w:p>
    <w:p w:rsidR="00510F79" w:rsidRPr="00000920" w:rsidRDefault="00510F79" w:rsidP="00F112DE">
      <w:pPr>
        <w:pStyle w:val="Heading2"/>
      </w:pPr>
      <w:r w:rsidRPr="00000920">
        <w:t>Bài tập 7</w:t>
      </w:r>
      <w:r>
        <w:t>.1</w:t>
      </w:r>
      <w:r w:rsidRPr="00000920">
        <w:t xml:space="preserve"> (</w:t>
      </w:r>
      <w:r>
        <w:t>command line</w:t>
      </w:r>
      <w:r w:rsidRPr="00000920">
        <w:t>)</w:t>
      </w:r>
    </w:p>
    <w:p w:rsidR="00D01057" w:rsidRPr="00916885" w:rsidRDefault="005D37FC" w:rsidP="009F3C27">
      <w:pPr>
        <w:rPr>
          <w:rFonts w:eastAsiaTheme="minorHAnsi"/>
          <w:lang w:eastAsia="en-US"/>
        </w:rPr>
      </w:pPr>
      <w:r>
        <w:rPr>
          <w:rFonts w:eastAsiaTheme="minorHAnsi"/>
          <w:lang w:eastAsia="en-US"/>
        </w:rPr>
        <w:t xml:space="preserve">Xây dựng lớp </w:t>
      </w:r>
      <w:r>
        <w:rPr>
          <w:rFonts w:eastAsiaTheme="minorHAnsi"/>
          <w:b/>
          <w:lang w:eastAsia="en-US"/>
        </w:rPr>
        <w:t xml:space="preserve">Calculation </w:t>
      </w:r>
      <w:r>
        <w:rPr>
          <w:rFonts w:eastAsiaTheme="minorHAnsi"/>
          <w:lang w:eastAsia="en-US"/>
        </w:rPr>
        <w:t>và xây dựng phương thức main để n</w:t>
      </w:r>
      <w:r w:rsidR="00510F79">
        <w:rPr>
          <w:rFonts w:eastAsiaTheme="minorHAnsi"/>
          <w:lang w:eastAsia="en-US"/>
        </w:rPr>
        <w:t>hập vào các tham số gồm có toán hạng thứ 1, toán hạng thứ 2, và phép toán</w:t>
      </w:r>
      <w:r w:rsidR="00EA51EC">
        <w:rPr>
          <w:rFonts w:eastAsiaTheme="minorHAnsi"/>
          <w:lang w:eastAsia="en-US"/>
        </w:rPr>
        <w:t xml:space="preserve"> của 2 toán hạng đó (+, -, x, /)</w:t>
      </w:r>
      <w:r w:rsidR="00510F79">
        <w:rPr>
          <w:rFonts w:eastAsiaTheme="minorHAnsi"/>
          <w:lang w:eastAsia="en-US"/>
        </w:rPr>
        <w:t xml:space="preserve"> vào mảng chuỗi của command line để thực hiện tính toán.</w:t>
      </w:r>
    </w:p>
    <w:p w:rsidR="00DD3507" w:rsidRPr="00916885" w:rsidRDefault="00DD3507" w:rsidP="00DD3507">
      <w:pPr>
        <w:pStyle w:val="Heading1"/>
      </w:pPr>
      <w:r w:rsidRPr="00916885">
        <w:lastRenderedPageBreak/>
        <w:t>Session 9</w:t>
      </w:r>
    </w:p>
    <w:p w:rsidR="00DD3507" w:rsidRPr="00510F79" w:rsidRDefault="00DD3507" w:rsidP="00F112DE">
      <w:pPr>
        <w:pStyle w:val="Heading2"/>
      </w:pPr>
      <w:r w:rsidRPr="00510F79">
        <w:t>Bài tập 1 (static)</w:t>
      </w:r>
    </w:p>
    <w:p w:rsidR="00DD3507" w:rsidRPr="000E607D" w:rsidRDefault="0032770A" w:rsidP="00DD3507">
      <w:pPr>
        <w:rPr>
          <w:rFonts w:eastAsiaTheme="minorHAnsi"/>
          <w:lang w:eastAsia="en-US"/>
        </w:rPr>
      </w:pPr>
      <w:r w:rsidRPr="00510F79">
        <w:rPr>
          <w:rFonts w:eastAsiaTheme="minorHAnsi"/>
          <w:lang w:eastAsia="en-US"/>
        </w:rPr>
        <w:t xml:space="preserve">Xây dựng lớp Max, với phương thức static max </w:t>
      </w:r>
      <w:r w:rsidR="00D828FD" w:rsidRPr="00510F79">
        <w:rPr>
          <w:rFonts w:eastAsiaTheme="minorHAnsi"/>
          <w:lang w:eastAsia="en-US"/>
        </w:rPr>
        <w:t>trả về</w:t>
      </w:r>
      <w:r w:rsidR="00DD3507" w:rsidRPr="00510F79">
        <w:rPr>
          <w:rFonts w:eastAsiaTheme="minorHAnsi"/>
          <w:lang w:eastAsia="en-US"/>
        </w:rPr>
        <w:t xml:space="preserve"> max 2 số nguyên nhập vào.</w:t>
      </w:r>
      <w:r w:rsidRPr="00510F79">
        <w:rPr>
          <w:rFonts w:eastAsiaTheme="minorHAnsi"/>
          <w:lang w:eastAsia="en-US"/>
        </w:rPr>
        <w:t xml:space="preserve"> Sau đó xây dựng lớp </w:t>
      </w:r>
      <w:r w:rsidRPr="000E607D">
        <w:rPr>
          <w:rFonts w:eastAsiaTheme="minorHAnsi"/>
          <w:lang w:eastAsia="en-US"/>
        </w:rPr>
        <w:t>TestMax, có phương thức main gọi đến phương thức static max trong lớp Max.</w:t>
      </w:r>
    </w:p>
    <w:p w:rsidR="00D01057" w:rsidRPr="00000920" w:rsidRDefault="00D01057" w:rsidP="00F112DE">
      <w:pPr>
        <w:pStyle w:val="Heading2"/>
      </w:pPr>
      <w:r w:rsidRPr="00000920">
        <w:t>Bài tập 1.1 (static)</w:t>
      </w:r>
    </w:p>
    <w:p w:rsidR="00D01057" w:rsidRDefault="00884EB6" w:rsidP="00DD3507">
      <w:pPr>
        <w:rPr>
          <w:rFonts w:ascii="Helvetica" w:hAnsi="Helvetica" w:cs="Helvetica"/>
          <w:color w:val="000000"/>
          <w:sz w:val="23"/>
          <w:szCs w:val="23"/>
        </w:rPr>
      </w:pPr>
      <w:r w:rsidRPr="00884EB6">
        <w:rPr>
          <w:rFonts w:ascii="Helvetica" w:hAnsi="Helvetica" w:cs="Helvetica"/>
          <w:color w:val="000000"/>
          <w:sz w:val="23"/>
          <w:szCs w:val="23"/>
        </w:rPr>
        <w:t>Write a static method </w:t>
      </w:r>
      <w:r w:rsidRPr="00884EB6">
        <w:rPr>
          <w:rFonts w:ascii="Courier New" w:hAnsi="Courier New" w:cs="Courier New"/>
          <w:color w:val="000000"/>
          <w:sz w:val="21"/>
          <w:szCs w:val="21"/>
        </w:rPr>
        <w:t>max3()</w:t>
      </w:r>
      <w:r w:rsidRPr="00884EB6">
        <w:rPr>
          <w:rFonts w:ascii="Helvetica" w:hAnsi="Helvetica" w:cs="Helvetica"/>
          <w:color w:val="000000"/>
          <w:sz w:val="23"/>
          <w:szCs w:val="23"/>
        </w:rPr>
        <w:t> that takes three </w:t>
      </w:r>
      <w:r w:rsidRPr="00884EB6">
        <w:rPr>
          <w:rFonts w:ascii="Courier New" w:hAnsi="Courier New" w:cs="Courier New"/>
          <w:color w:val="000000"/>
          <w:sz w:val="21"/>
          <w:szCs w:val="21"/>
        </w:rPr>
        <w:t>int</w:t>
      </w:r>
      <w:r w:rsidRPr="00884EB6">
        <w:rPr>
          <w:rFonts w:ascii="Helvetica" w:hAnsi="Helvetica" w:cs="Helvetica"/>
          <w:color w:val="000000"/>
          <w:sz w:val="23"/>
          <w:szCs w:val="23"/>
        </w:rPr>
        <w:t> arguments and returns the value of the largest one. Add an overloaded function that does the same thing with three </w:t>
      </w:r>
      <w:r w:rsidRPr="00884EB6">
        <w:rPr>
          <w:rFonts w:ascii="Courier New" w:hAnsi="Courier New" w:cs="Courier New"/>
          <w:color w:val="000000"/>
          <w:sz w:val="21"/>
          <w:szCs w:val="21"/>
        </w:rPr>
        <w:t>double</w:t>
      </w:r>
      <w:r w:rsidRPr="00884EB6">
        <w:rPr>
          <w:rFonts w:ascii="Helvetica" w:hAnsi="Helvetica" w:cs="Helvetica"/>
          <w:color w:val="000000"/>
          <w:sz w:val="23"/>
          <w:szCs w:val="23"/>
        </w:rPr>
        <w:t> values.</w:t>
      </w:r>
    </w:p>
    <w:p w:rsidR="00884EB6" w:rsidRDefault="00884EB6" w:rsidP="00DD3507">
      <w:pPr>
        <w:rPr>
          <w:rFonts w:ascii="Helvetica" w:hAnsi="Helvetica" w:cs="Helvetica"/>
          <w:color w:val="000000"/>
          <w:sz w:val="23"/>
          <w:szCs w:val="23"/>
        </w:rPr>
      </w:pP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public static int max3(int a, int b, int c) {</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int max = a;</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if (b &gt; max) max = b;</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if (c &gt; max) max = c;</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return max;</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public static double max3(double a, double b, double c) {</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double max = a;</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if (b &gt; max) max = b;</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if (c &gt; max) max = c;</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 xml:space="preserve">   return max;</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84EB6">
        <w:rPr>
          <w:rFonts w:ascii="Courier New" w:eastAsia="Times New Roman" w:hAnsi="Courier New" w:cs="Courier New"/>
          <w:color w:val="000000"/>
          <w:sz w:val="20"/>
          <w:szCs w:val="20"/>
          <w:lang w:eastAsia="en-US"/>
        </w:rPr>
        <w:t>}</w:t>
      </w:r>
    </w:p>
    <w:p w:rsidR="00884EB6" w:rsidRPr="00000920" w:rsidRDefault="00884EB6" w:rsidP="00F112DE">
      <w:pPr>
        <w:pStyle w:val="Heading2"/>
      </w:pPr>
      <w:r w:rsidRPr="00000920">
        <w:t>Bài tập 1.2</w:t>
      </w:r>
    </w:p>
    <w:p w:rsidR="00884EB6" w:rsidRPr="00884EB6" w:rsidRDefault="00884EB6" w:rsidP="00884EB6">
      <w:pPr>
        <w:spacing w:after="0" w:line="240" w:lineRule="auto"/>
        <w:rPr>
          <w:rFonts w:ascii="Times New Roman" w:eastAsia="Times New Roman" w:hAnsi="Times New Roman" w:cs="Times New Roman"/>
          <w:sz w:val="24"/>
          <w:szCs w:val="24"/>
          <w:lang w:eastAsia="en-US"/>
        </w:rPr>
      </w:pPr>
      <w:r w:rsidRPr="00884EB6">
        <w:rPr>
          <w:rFonts w:ascii="Helvetica" w:eastAsia="Times New Roman" w:hAnsi="Helvetica" w:cs="Helvetica"/>
          <w:color w:val="000000"/>
          <w:sz w:val="23"/>
          <w:szCs w:val="23"/>
          <w:lang w:eastAsia="en-US"/>
        </w:rPr>
        <w:t>Write a static method </w:t>
      </w:r>
      <w:r w:rsidRPr="00884EB6">
        <w:rPr>
          <w:rFonts w:ascii="Courier New" w:eastAsia="Times New Roman" w:hAnsi="Courier New" w:cs="Courier New"/>
          <w:color w:val="000000"/>
          <w:sz w:val="21"/>
          <w:szCs w:val="21"/>
          <w:lang w:eastAsia="en-US"/>
        </w:rPr>
        <w:t>majority()</w:t>
      </w:r>
      <w:r w:rsidRPr="00884EB6">
        <w:rPr>
          <w:rFonts w:ascii="Helvetica" w:eastAsia="Times New Roman" w:hAnsi="Helvetica" w:cs="Helvetica"/>
          <w:color w:val="000000"/>
          <w:sz w:val="23"/>
          <w:szCs w:val="23"/>
          <w:lang w:eastAsia="en-US"/>
        </w:rPr>
        <w:t> that takes three </w:t>
      </w:r>
      <w:r w:rsidRPr="00884EB6">
        <w:rPr>
          <w:rFonts w:ascii="Courier New" w:eastAsia="Times New Roman" w:hAnsi="Courier New" w:cs="Courier New"/>
          <w:color w:val="000000"/>
          <w:sz w:val="21"/>
          <w:szCs w:val="21"/>
          <w:lang w:eastAsia="en-US"/>
        </w:rPr>
        <w:t>boolean</w:t>
      </w:r>
      <w:r w:rsidRPr="00884EB6">
        <w:rPr>
          <w:rFonts w:ascii="Helvetica" w:eastAsia="Times New Roman" w:hAnsi="Helvetica" w:cs="Helvetica"/>
          <w:color w:val="000000"/>
          <w:sz w:val="23"/>
          <w:szCs w:val="23"/>
          <w:lang w:eastAsia="en-US"/>
        </w:rPr>
        <w:t> arguments and returns </w:t>
      </w:r>
      <w:r w:rsidRPr="00884EB6">
        <w:rPr>
          <w:rFonts w:ascii="Courier New" w:eastAsia="Times New Roman" w:hAnsi="Courier New" w:cs="Courier New"/>
          <w:color w:val="000000"/>
          <w:sz w:val="21"/>
          <w:szCs w:val="21"/>
          <w:lang w:eastAsia="en-US"/>
        </w:rPr>
        <w:t>true</w:t>
      </w:r>
      <w:r w:rsidRPr="00884EB6">
        <w:rPr>
          <w:rFonts w:ascii="Helvetica" w:eastAsia="Times New Roman" w:hAnsi="Helvetica" w:cs="Helvetica"/>
          <w:color w:val="000000"/>
          <w:sz w:val="23"/>
          <w:szCs w:val="23"/>
          <w:lang w:eastAsia="en-US"/>
        </w:rPr>
        <w:t> if at least two of the arguments are </w:t>
      </w:r>
      <w:r w:rsidRPr="00884EB6">
        <w:rPr>
          <w:rFonts w:ascii="Courier New" w:eastAsia="Times New Roman" w:hAnsi="Courier New" w:cs="Courier New"/>
          <w:color w:val="000000"/>
          <w:sz w:val="21"/>
          <w:szCs w:val="21"/>
          <w:lang w:eastAsia="en-US"/>
        </w:rPr>
        <w:t>true</w:t>
      </w:r>
      <w:r w:rsidRPr="00884EB6">
        <w:rPr>
          <w:rFonts w:ascii="Helvetica" w:eastAsia="Times New Roman" w:hAnsi="Helvetica" w:cs="Helvetica"/>
          <w:color w:val="000000"/>
          <w:sz w:val="23"/>
          <w:szCs w:val="23"/>
          <w:lang w:eastAsia="en-US"/>
        </w:rPr>
        <w:t>, and </w:t>
      </w:r>
      <w:r w:rsidRPr="00884EB6">
        <w:rPr>
          <w:rFonts w:ascii="Courier New" w:eastAsia="Times New Roman" w:hAnsi="Courier New" w:cs="Courier New"/>
          <w:color w:val="000000"/>
          <w:sz w:val="21"/>
          <w:szCs w:val="21"/>
          <w:lang w:eastAsia="en-US"/>
        </w:rPr>
        <w:t>false</w:t>
      </w:r>
      <w:r w:rsidRPr="00884EB6">
        <w:rPr>
          <w:rFonts w:ascii="Helvetica" w:eastAsia="Times New Roman" w:hAnsi="Helvetica" w:cs="Helvetica"/>
          <w:color w:val="000000"/>
          <w:sz w:val="23"/>
          <w:szCs w:val="23"/>
          <w:lang w:eastAsia="en-US"/>
        </w:rPr>
        <w:t> otherwise. Do not use an </w:t>
      </w:r>
      <w:r w:rsidRPr="00884EB6">
        <w:rPr>
          <w:rFonts w:ascii="Courier New" w:eastAsia="Times New Roman" w:hAnsi="Courier New" w:cs="Courier New"/>
          <w:color w:val="000000"/>
          <w:sz w:val="21"/>
          <w:szCs w:val="21"/>
          <w:lang w:eastAsia="en-US"/>
        </w:rPr>
        <w:t>if</w:t>
      </w:r>
      <w:r w:rsidRPr="00884EB6">
        <w:rPr>
          <w:rFonts w:ascii="Helvetica" w:eastAsia="Times New Roman" w:hAnsi="Helvetica" w:cs="Helvetica"/>
          <w:color w:val="000000"/>
          <w:sz w:val="23"/>
          <w:szCs w:val="23"/>
          <w:lang w:eastAsia="en-US"/>
        </w:rPr>
        <w:t> statement.</w:t>
      </w:r>
    </w:p>
    <w:p w:rsidR="00884EB6" w:rsidRPr="00884EB6" w:rsidRDefault="00884EB6" w:rsidP="00884EB6">
      <w:pPr>
        <w:spacing w:before="150" w:after="0" w:line="240" w:lineRule="auto"/>
        <w:rPr>
          <w:rFonts w:ascii="Helvetica" w:eastAsia="Times New Roman" w:hAnsi="Helvetica" w:cs="Helvetica"/>
          <w:color w:val="000000"/>
          <w:sz w:val="23"/>
          <w:szCs w:val="23"/>
          <w:lang w:eastAsia="en-US"/>
        </w:rPr>
      </w:pPr>
      <w:r w:rsidRPr="00884EB6">
        <w:rPr>
          <w:rFonts w:ascii="Helvetica" w:eastAsia="Times New Roman" w:hAnsi="Helvetica" w:cs="Helvetica"/>
          <w:i/>
          <w:iCs/>
          <w:color w:val="000000"/>
          <w:sz w:val="23"/>
          <w:szCs w:val="23"/>
          <w:lang w:eastAsia="en-US"/>
        </w:rPr>
        <w:t>Solution</w:t>
      </w:r>
      <w:r w:rsidRPr="00884EB6">
        <w:rPr>
          <w:rFonts w:ascii="Helvetica" w:eastAsia="Times New Roman" w:hAnsi="Helvetica" w:cs="Helvetica"/>
          <w:color w:val="000000"/>
          <w:sz w:val="23"/>
          <w:szCs w:val="23"/>
          <w:lang w:eastAsia="en-U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2"/>
      </w:tblGrid>
      <w:tr w:rsidR="00884EB6" w:rsidRPr="00884EB6" w:rsidTr="00884EB6">
        <w:trPr>
          <w:tblCellSpacing w:w="15" w:type="dxa"/>
        </w:trPr>
        <w:tc>
          <w:tcPr>
            <w:tcW w:w="0" w:type="auto"/>
            <w:vAlign w:val="center"/>
            <w:hideMark/>
          </w:tcPr>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84EB6">
              <w:rPr>
                <w:rFonts w:ascii="Courier New" w:eastAsia="Times New Roman" w:hAnsi="Courier New" w:cs="Courier New"/>
                <w:sz w:val="20"/>
                <w:szCs w:val="20"/>
                <w:lang w:eastAsia="en-US"/>
              </w:rPr>
              <w:t>public static boolean majority(boolean a, boolean b, boolean c) {</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84EB6">
              <w:rPr>
                <w:rFonts w:ascii="Courier New" w:eastAsia="Times New Roman" w:hAnsi="Courier New" w:cs="Courier New"/>
                <w:sz w:val="20"/>
                <w:szCs w:val="20"/>
                <w:lang w:eastAsia="en-US"/>
              </w:rPr>
              <w:t xml:space="preserve">   return (a &amp;&amp; b) || (a &amp;&amp; c) || (b &amp;&amp; c);</w:t>
            </w:r>
          </w:p>
          <w:p w:rsidR="00884EB6" w:rsidRPr="00884EB6" w:rsidRDefault="00884EB6" w:rsidP="00884EB6">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84EB6">
              <w:rPr>
                <w:rFonts w:ascii="Courier New" w:eastAsia="Times New Roman" w:hAnsi="Courier New" w:cs="Courier New"/>
                <w:sz w:val="20"/>
                <w:szCs w:val="20"/>
                <w:lang w:eastAsia="en-US"/>
              </w:rPr>
              <w:t>}</w:t>
            </w:r>
          </w:p>
        </w:tc>
      </w:tr>
    </w:tbl>
    <w:p w:rsidR="00884EB6" w:rsidRPr="00916885" w:rsidRDefault="00884EB6" w:rsidP="00DD3507">
      <w:pPr>
        <w:rPr>
          <w:rFonts w:eastAsiaTheme="minorHAnsi"/>
          <w:lang w:eastAsia="en-US"/>
        </w:rPr>
      </w:pPr>
    </w:p>
    <w:p w:rsidR="00DD3507" w:rsidRPr="00916885" w:rsidRDefault="00DD3507" w:rsidP="00F112DE">
      <w:pPr>
        <w:pStyle w:val="Heading2"/>
      </w:pPr>
      <w:r w:rsidRPr="00916885">
        <w:t xml:space="preserve">Bài tập </w:t>
      </w:r>
      <w:r w:rsidR="00957A6C">
        <w:t>2</w:t>
      </w:r>
      <w:r w:rsidRPr="00916885">
        <w:t xml:space="preserve"> (static)</w:t>
      </w:r>
    </w:p>
    <w:p w:rsidR="00DD3507" w:rsidRPr="00916885" w:rsidRDefault="00603E45" w:rsidP="00DD3507">
      <w:pPr>
        <w:rPr>
          <w:rFonts w:eastAsiaTheme="minorHAnsi"/>
          <w:lang w:eastAsia="en-US"/>
        </w:rPr>
      </w:pPr>
      <w:r w:rsidRPr="00000920">
        <w:rPr>
          <w:rFonts w:eastAsiaTheme="minorHAnsi"/>
          <w:lang w:val="fr-FR" w:eastAsia="en-US"/>
        </w:rPr>
        <w:t xml:space="preserve">Xây dựng lớp Grade, với phương thức static </w:t>
      </w:r>
      <w:r w:rsidR="00DD3507" w:rsidRPr="00000920">
        <w:rPr>
          <w:rFonts w:eastAsiaTheme="minorHAnsi"/>
          <w:b/>
          <w:lang w:val="fr-FR" w:eastAsia="en-US"/>
        </w:rPr>
        <w:t>printGrade</w:t>
      </w:r>
      <w:r w:rsidR="00DD3507" w:rsidRPr="00000920">
        <w:rPr>
          <w:rFonts w:eastAsiaTheme="minorHAnsi"/>
          <w:lang w:val="fr-FR" w:eastAsia="en-US"/>
        </w:rPr>
        <w:t xml:space="preserve"> </w:t>
      </w:r>
      <w:r w:rsidR="00AA6155" w:rsidRPr="00000920">
        <w:rPr>
          <w:rFonts w:eastAsiaTheme="minorHAnsi"/>
          <w:lang w:val="fr-FR" w:eastAsia="en-US"/>
        </w:rPr>
        <w:t>trả về các ký tự</w:t>
      </w:r>
      <w:r w:rsidR="00DD3507" w:rsidRPr="00000920">
        <w:rPr>
          <w:rFonts w:eastAsiaTheme="minorHAnsi"/>
          <w:lang w:val="fr-FR" w:eastAsia="en-US"/>
        </w:rPr>
        <w:t xml:space="preserve"> A, B, C, D, F tương ứng với số điểm nhập vào.</w:t>
      </w:r>
      <w:r w:rsidR="00AA6155" w:rsidRPr="00000920">
        <w:rPr>
          <w:rFonts w:eastAsiaTheme="minorHAnsi"/>
          <w:lang w:val="fr-FR" w:eastAsia="en-US"/>
        </w:rPr>
        <w:t xml:space="preserve"> </w:t>
      </w:r>
      <w:r w:rsidR="00AA6155">
        <w:rPr>
          <w:rFonts w:eastAsiaTheme="minorHAnsi"/>
          <w:lang w:eastAsia="en-US"/>
        </w:rPr>
        <w:t>Sử dụng if</w:t>
      </w:r>
      <w:r w:rsidR="00CE3CC5">
        <w:rPr>
          <w:rFonts w:eastAsiaTheme="minorHAnsi"/>
          <w:lang w:eastAsia="en-US"/>
        </w:rPr>
        <w:t>-</w:t>
      </w:r>
      <w:r w:rsidR="00AA6155">
        <w:rPr>
          <w:rFonts w:eastAsiaTheme="minorHAnsi"/>
          <w:lang w:eastAsia="en-US"/>
        </w:rPr>
        <w:t>else</w:t>
      </w:r>
      <w:r w:rsidR="00CE3CC5">
        <w:rPr>
          <w:rFonts w:eastAsiaTheme="minorHAnsi"/>
          <w:lang w:eastAsia="en-US"/>
        </w:rPr>
        <w:t>-</w:t>
      </w:r>
      <w:r w:rsidR="00AA6155">
        <w:rPr>
          <w:rFonts w:eastAsiaTheme="minorHAnsi"/>
          <w:lang w:eastAsia="en-US"/>
        </w:rPr>
        <w:t>if</w:t>
      </w:r>
    </w:p>
    <w:p w:rsidR="00DD3507" w:rsidRDefault="00DD3507" w:rsidP="00DD3507">
      <w:pPr>
        <w:pStyle w:val="ListParagraph"/>
        <w:numPr>
          <w:ilvl w:val="0"/>
          <w:numId w:val="28"/>
        </w:numPr>
      </w:pPr>
      <w:r>
        <w:t>Nếu số điểm &gt;=90, in ra A</w:t>
      </w:r>
    </w:p>
    <w:p w:rsidR="00DD3507" w:rsidRDefault="00DD3507" w:rsidP="00DD3507">
      <w:pPr>
        <w:pStyle w:val="ListParagraph"/>
        <w:numPr>
          <w:ilvl w:val="0"/>
          <w:numId w:val="28"/>
        </w:numPr>
      </w:pPr>
      <w:r>
        <w:t>Nếu số điểm &gt;=80 và &lt;90, in ra B</w:t>
      </w:r>
    </w:p>
    <w:p w:rsidR="00DD3507" w:rsidRDefault="00DD3507" w:rsidP="00DD3507">
      <w:pPr>
        <w:pStyle w:val="ListParagraph"/>
        <w:numPr>
          <w:ilvl w:val="0"/>
          <w:numId w:val="28"/>
        </w:numPr>
      </w:pPr>
      <w:r>
        <w:t>Nếu số điểm &gt;=70 và &lt;80, in ra C</w:t>
      </w:r>
    </w:p>
    <w:p w:rsidR="00DD3507" w:rsidRDefault="00DD3507" w:rsidP="00DD3507">
      <w:pPr>
        <w:pStyle w:val="ListParagraph"/>
        <w:numPr>
          <w:ilvl w:val="0"/>
          <w:numId w:val="28"/>
        </w:numPr>
      </w:pPr>
      <w:r>
        <w:t>Nếu số điểm &gt;=60 và &lt;70, in ra D</w:t>
      </w:r>
    </w:p>
    <w:p w:rsidR="00DD3507" w:rsidRDefault="00DD3507" w:rsidP="00DD3507">
      <w:pPr>
        <w:pStyle w:val="ListParagraph"/>
        <w:numPr>
          <w:ilvl w:val="0"/>
          <w:numId w:val="28"/>
        </w:numPr>
      </w:pPr>
      <w:r>
        <w:t>Nếu số điểm &lt;60, in ra F.</w:t>
      </w:r>
    </w:p>
    <w:p w:rsidR="005C1F53" w:rsidRDefault="005C1F53" w:rsidP="005C1F53">
      <w:r>
        <w:t>Xây dựng phương thức main trong lớp TestGrade để gọi đến phương thức printGrade trong lớp Grade, tham số truyền vào là số điểm nhập vào.</w:t>
      </w:r>
    </w:p>
    <w:p w:rsidR="007D4D0D" w:rsidRDefault="007D4D0D" w:rsidP="005C1F53"/>
    <w:p w:rsidR="007D4D0D" w:rsidRPr="00000920" w:rsidRDefault="007D4D0D" w:rsidP="00F112DE">
      <w:pPr>
        <w:pStyle w:val="Heading2"/>
      </w:pPr>
      <w:r w:rsidRPr="00000920">
        <w:lastRenderedPageBreak/>
        <w:t>Bài tậ</w:t>
      </w:r>
      <w:r>
        <w:t>p 1.2.1</w:t>
      </w:r>
    </w:p>
    <w:p w:rsidR="007D4D0D" w:rsidRDefault="007D4D0D" w:rsidP="007D4D0D">
      <w:r>
        <w:t>Viết chương trình nhập vào chữ hoa và chuyển đổi nó sang ký tự chữ thường. Xây dựng phương thức</w:t>
      </w:r>
      <w:r w:rsidR="00DC2CAC">
        <w:t xml:space="preserve"> static</w:t>
      </w:r>
      <w:r>
        <w:t xml:space="preserve"> convertUpperCase(char c) trong lớp </w:t>
      </w:r>
      <w:r w:rsidRPr="00D92D0B">
        <w:rPr>
          <w:b/>
        </w:rPr>
        <w:t>CharThings</w:t>
      </w:r>
      <w:r>
        <w:t>, sau đó gọi nó từ hàm main</w:t>
      </w:r>
    </w:p>
    <w:p w:rsidR="007D4D0D" w:rsidRPr="00000920" w:rsidRDefault="007D4D0D" w:rsidP="00F112DE">
      <w:pPr>
        <w:pStyle w:val="Heading2"/>
      </w:pPr>
      <w:r w:rsidRPr="00000920">
        <w:t>Bài tập 1.</w:t>
      </w:r>
      <w:r>
        <w:t>2.2</w:t>
      </w:r>
    </w:p>
    <w:p w:rsidR="007D4D0D" w:rsidRPr="00185AEC" w:rsidRDefault="007D4D0D" w:rsidP="007D4D0D">
      <w:r>
        <w:t>Viết chương trình nhập vào chữ hoa và chuyển đổi nó sang ký tự chữ thường. Xây dựng phương thức</w:t>
      </w:r>
      <w:r w:rsidR="00DC2CAC">
        <w:t xml:space="preserve"> static</w:t>
      </w:r>
      <w:r>
        <w:t xml:space="preserve"> convertUpperCase(char c) trong lớp </w:t>
      </w:r>
      <w:r w:rsidRPr="00D92D0B">
        <w:rPr>
          <w:b/>
        </w:rPr>
        <w:t>CharThings</w:t>
      </w:r>
      <w:r>
        <w:t>, phương thức này trả về ký tự hoa tương ứng với ký tự thường c. Phương thức này sẽ được gọi từ hàm main.</w:t>
      </w:r>
    </w:p>
    <w:p w:rsidR="007D4D0D" w:rsidRPr="00185AEC" w:rsidRDefault="007D4D0D" w:rsidP="007D4D0D"/>
    <w:p w:rsidR="007D4D0D" w:rsidRPr="00000920" w:rsidRDefault="007D4D0D" w:rsidP="00F112DE">
      <w:pPr>
        <w:pStyle w:val="Heading2"/>
      </w:pPr>
      <w:r w:rsidRPr="00000920">
        <w:t>Bài tập 1.</w:t>
      </w:r>
      <w:r>
        <w:t>2.3</w:t>
      </w:r>
    </w:p>
    <w:p w:rsidR="007D4D0D" w:rsidRDefault="007D4D0D" w:rsidP="007D4D0D">
      <w:r>
        <w:t>Tạo 1 lớp Calculator, xây dựng 2 phương thức</w:t>
      </w:r>
    </w:p>
    <w:p w:rsidR="007D4D0D" w:rsidRDefault="007D4D0D" w:rsidP="007D4D0D">
      <w:pPr>
        <w:pStyle w:val="ListParagraph"/>
        <w:numPr>
          <w:ilvl w:val="0"/>
          <w:numId w:val="28"/>
        </w:numPr>
      </w:pPr>
      <w:r>
        <w:t>Phương thức</w:t>
      </w:r>
      <w:r w:rsidR="00FF5CE2">
        <w:t xml:space="preserve"> static</w:t>
      </w:r>
      <w:r>
        <w:t xml:space="preserve"> max(int a, int b, int c) trả về giá trị lớn nhất trong 3 số a, b, c trên.</w:t>
      </w:r>
    </w:p>
    <w:p w:rsidR="007D4D0D" w:rsidRDefault="007D4D0D" w:rsidP="007D4D0D">
      <w:pPr>
        <w:pStyle w:val="ListParagraph"/>
        <w:numPr>
          <w:ilvl w:val="0"/>
          <w:numId w:val="28"/>
        </w:numPr>
      </w:pPr>
      <w:r>
        <w:t>Phương thức</w:t>
      </w:r>
      <w:r w:rsidR="00FF5CE2">
        <w:t xml:space="preserve"> static</w:t>
      </w:r>
      <w:r>
        <w:t xml:space="preserve"> tính trung bình cộng của 3 số a, b, c: average(int a, int b, int c).</w:t>
      </w:r>
    </w:p>
    <w:p w:rsidR="007D4D0D" w:rsidRPr="007D5EF5" w:rsidRDefault="007D4D0D" w:rsidP="007D4D0D">
      <w:pPr>
        <w:pStyle w:val="ListParagraph"/>
        <w:numPr>
          <w:ilvl w:val="0"/>
          <w:numId w:val="28"/>
        </w:numPr>
      </w:pPr>
      <w:r>
        <w:t>Trong phương thức main, gọi tới 2 phương thức này để sử dụng, sau khi nhập vào 3 số a, b, c</w:t>
      </w:r>
    </w:p>
    <w:p w:rsidR="007D4D0D" w:rsidRPr="009821DE" w:rsidRDefault="007D4D0D" w:rsidP="007D4D0D">
      <w:pPr>
        <w:shd w:val="clear" w:color="auto" w:fill="FFFFFF"/>
        <w:spacing w:after="0" w:line="240" w:lineRule="auto"/>
        <w:rPr>
          <w:rFonts w:eastAsiaTheme="minorHAnsi"/>
          <w:lang w:eastAsia="en-US"/>
        </w:rPr>
      </w:pPr>
      <w:r w:rsidRPr="009821DE">
        <w:rPr>
          <w:rFonts w:eastAsiaTheme="minorHAnsi"/>
          <w:lang w:eastAsia="en-US"/>
        </w:rPr>
        <w:t>Write a Java method to find the smallest number among three numbers. </w:t>
      </w:r>
      <w:hyperlink r:id="rId22" w:anchor="editorr" w:history="1">
        <w:r w:rsidRPr="009821DE">
          <w:rPr>
            <w:rFonts w:eastAsiaTheme="minorHAnsi"/>
            <w:lang w:eastAsia="en-US"/>
          </w:rPr>
          <w:t>Go to the editor</w:t>
        </w:r>
      </w:hyperlink>
      <w:r w:rsidRPr="009821DE">
        <w:rPr>
          <w:rFonts w:eastAsiaTheme="minorHAnsi"/>
          <w:lang w:eastAsia="en-US"/>
        </w:rPr>
        <w:br/>
        <w:t>Test Data:</w:t>
      </w:r>
      <w:r w:rsidRPr="009821DE">
        <w:rPr>
          <w:rFonts w:eastAsiaTheme="minorHAnsi"/>
          <w:lang w:eastAsia="en-US"/>
        </w:rPr>
        <w:br/>
        <w:t>Input the first number: 25</w:t>
      </w:r>
      <w:r w:rsidRPr="009821DE">
        <w:rPr>
          <w:rFonts w:eastAsiaTheme="minorHAnsi"/>
          <w:lang w:eastAsia="en-US"/>
        </w:rPr>
        <w:br/>
        <w:t>Input the Second number: 37</w:t>
      </w:r>
      <w:r w:rsidRPr="009821DE">
        <w:rPr>
          <w:rFonts w:eastAsiaTheme="minorHAnsi"/>
          <w:lang w:eastAsia="en-US"/>
        </w:rPr>
        <w:br/>
        <w:t>Input the third number: 29 </w:t>
      </w:r>
      <w:r w:rsidRPr="009821DE">
        <w:rPr>
          <w:rFonts w:eastAsiaTheme="minorHAnsi"/>
          <w:lang w:eastAsia="en-US"/>
        </w:rPr>
        <w:br/>
        <w:t>Expected Output:</w:t>
      </w:r>
    </w:p>
    <w:p w:rsidR="007D4D0D" w:rsidRPr="009821DE" w:rsidRDefault="007D4D0D" w:rsidP="007D4D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urier New" w:eastAsia="Times New Roman" w:hAnsi="Courier New" w:cs="Courier New"/>
          <w:color w:val="333333"/>
          <w:sz w:val="18"/>
          <w:szCs w:val="18"/>
          <w:lang w:eastAsia="en-US"/>
        </w:rPr>
      </w:pPr>
      <w:r w:rsidRPr="009821DE">
        <w:rPr>
          <w:rFonts w:ascii="Courier New" w:eastAsia="Times New Roman" w:hAnsi="Courier New" w:cs="Courier New"/>
          <w:color w:val="333333"/>
          <w:sz w:val="18"/>
          <w:szCs w:val="18"/>
          <w:lang w:eastAsia="en-US"/>
        </w:rPr>
        <w:t>The smallest value is 25.0</w:t>
      </w:r>
    </w:p>
    <w:p w:rsidR="007D4D0D" w:rsidRDefault="007D4D0D" w:rsidP="007D4D0D">
      <w:pPr>
        <w:shd w:val="clear" w:color="auto" w:fill="FFFFFF"/>
        <w:spacing w:after="0" w:line="240" w:lineRule="auto"/>
        <w:rPr>
          <w:rFonts w:eastAsiaTheme="minorHAnsi"/>
          <w:lang w:eastAsia="en-US"/>
        </w:rPr>
      </w:pPr>
    </w:p>
    <w:p w:rsidR="007D4D0D" w:rsidRPr="00402A14" w:rsidRDefault="007D4D0D" w:rsidP="007D4D0D">
      <w:pPr>
        <w:shd w:val="clear" w:color="auto" w:fill="FFFFFF"/>
        <w:spacing w:after="0" w:line="240" w:lineRule="auto"/>
        <w:rPr>
          <w:rFonts w:eastAsiaTheme="minorHAnsi"/>
          <w:lang w:eastAsia="en-US"/>
        </w:rPr>
      </w:pPr>
      <w:r w:rsidRPr="00402A14">
        <w:rPr>
          <w:rFonts w:eastAsiaTheme="minorHAnsi"/>
          <w:lang w:eastAsia="en-US"/>
        </w:rPr>
        <w:t>Write a Java method to compute the average of three numbers. </w:t>
      </w:r>
      <w:hyperlink r:id="rId23" w:anchor="editorr" w:history="1">
        <w:r w:rsidRPr="00402A14">
          <w:rPr>
            <w:rFonts w:eastAsiaTheme="minorHAnsi"/>
            <w:lang w:eastAsia="en-US"/>
          </w:rPr>
          <w:t>Go to the editor</w:t>
        </w:r>
      </w:hyperlink>
      <w:r w:rsidRPr="00402A14">
        <w:rPr>
          <w:rFonts w:eastAsiaTheme="minorHAnsi"/>
          <w:lang w:eastAsia="en-US"/>
        </w:rPr>
        <w:br/>
        <w:t>Test Data:</w:t>
      </w:r>
      <w:r w:rsidRPr="00402A14">
        <w:rPr>
          <w:rFonts w:eastAsiaTheme="minorHAnsi"/>
          <w:lang w:eastAsia="en-US"/>
        </w:rPr>
        <w:br/>
        <w:t>Input the first number: 25 </w:t>
      </w:r>
      <w:r w:rsidRPr="00402A14">
        <w:rPr>
          <w:rFonts w:eastAsiaTheme="minorHAnsi"/>
          <w:lang w:eastAsia="en-US"/>
        </w:rPr>
        <w:br/>
        <w:t>Input the second number: 45</w:t>
      </w:r>
      <w:r w:rsidRPr="00402A14">
        <w:rPr>
          <w:rFonts w:eastAsiaTheme="minorHAnsi"/>
          <w:lang w:eastAsia="en-US"/>
        </w:rPr>
        <w:br/>
        <w:t>Input the third number: 65</w:t>
      </w:r>
      <w:r w:rsidRPr="00402A14">
        <w:rPr>
          <w:rFonts w:eastAsiaTheme="minorHAnsi"/>
          <w:lang w:eastAsia="en-US"/>
        </w:rPr>
        <w:br/>
        <w:t>Expected Output:</w:t>
      </w:r>
    </w:p>
    <w:p w:rsidR="007D4D0D" w:rsidRPr="00402A14" w:rsidRDefault="007D4D0D" w:rsidP="007D4D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eastAsiaTheme="minorHAnsi"/>
          <w:lang w:eastAsia="en-US"/>
        </w:rPr>
      </w:pPr>
      <w:r w:rsidRPr="00402A14">
        <w:rPr>
          <w:rFonts w:eastAsiaTheme="minorHAnsi"/>
          <w:lang w:eastAsia="en-US"/>
        </w:rPr>
        <w:t>The average value is 45.0</w:t>
      </w:r>
    </w:p>
    <w:p w:rsidR="007D4D0D" w:rsidRPr="00000920" w:rsidRDefault="007D4D0D" w:rsidP="00F112DE">
      <w:pPr>
        <w:pStyle w:val="Heading2"/>
      </w:pPr>
      <w:r w:rsidRPr="00000920">
        <w:t>Bài tập 1.2</w:t>
      </w:r>
      <w:r>
        <w:t>.4</w:t>
      </w:r>
    </w:p>
    <w:p w:rsidR="007D4D0D" w:rsidRDefault="007D4D0D" w:rsidP="007D4D0D">
      <w:r>
        <w:t>Tạo 1 lớp StringManipulation, với các phương thức:</w:t>
      </w:r>
    </w:p>
    <w:p w:rsidR="007D4D0D" w:rsidRDefault="007D4D0D" w:rsidP="007D4D0D">
      <w:pPr>
        <w:pStyle w:val="ListParagraph"/>
        <w:numPr>
          <w:ilvl w:val="0"/>
          <w:numId w:val="28"/>
        </w:numPr>
      </w:pPr>
      <w:r>
        <w:t>Phương thức</w:t>
      </w:r>
      <w:r w:rsidR="00E25B60">
        <w:t xml:space="preserve"> static</w:t>
      </w:r>
      <w:r>
        <w:t xml:space="preserve"> checkCharacter(String str, char a) trả về true nếu a tồn tại trong chuỗi str, và false nếu ngược lại. </w:t>
      </w:r>
    </w:p>
    <w:p w:rsidR="007D4D0D" w:rsidRPr="006E2BCF" w:rsidRDefault="007D4D0D" w:rsidP="007D4D0D">
      <w:pPr>
        <w:pStyle w:val="ListParagraph"/>
        <w:numPr>
          <w:ilvl w:val="1"/>
          <w:numId w:val="28"/>
        </w:numPr>
      </w:pPr>
      <w:r>
        <w:rPr>
          <w:i/>
        </w:rPr>
        <w:t xml:space="preserve">Gợi ý: </w:t>
      </w:r>
    </w:p>
    <w:p w:rsidR="007D4D0D" w:rsidRDefault="007D4D0D" w:rsidP="007D4D0D">
      <w:pPr>
        <w:pStyle w:val="ListParagraph"/>
        <w:numPr>
          <w:ilvl w:val="2"/>
          <w:numId w:val="28"/>
        </w:numPr>
      </w:pPr>
      <w:r>
        <w:rPr>
          <w:i/>
        </w:rPr>
        <w:t>Sử dụng vòng lặp for để duyệt chuỗi</w:t>
      </w:r>
    </w:p>
    <w:p w:rsidR="007D4D0D" w:rsidRDefault="007D4D0D" w:rsidP="007D4D0D">
      <w:pPr>
        <w:pStyle w:val="ListParagraph"/>
        <w:numPr>
          <w:ilvl w:val="2"/>
          <w:numId w:val="28"/>
        </w:numPr>
        <w:rPr>
          <w:i/>
        </w:rPr>
      </w:pPr>
      <w:r w:rsidRPr="006E2BCF">
        <w:rPr>
          <w:i/>
        </w:rPr>
        <w:t>Sử dụng str.lenghth() để trả về số ký tự trong chuỗ</w:t>
      </w:r>
      <w:r>
        <w:rPr>
          <w:i/>
        </w:rPr>
        <w:t>i</w:t>
      </w:r>
    </w:p>
    <w:p w:rsidR="007D4D0D" w:rsidRPr="006E2BCF" w:rsidRDefault="007D4D0D" w:rsidP="007D4D0D">
      <w:pPr>
        <w:pStyle w:val="ListParagraph"/>
        <w:numPr>
          <w:ilvl w:val="2"/>
          <w:numId w:val="28"/>
        </w:numPr>
        <w:rPr>
          <w:i/>
        </w:rPr>
      </w:pPr>
      <w:r>
        <w:rPr>
          <w:i/>
        </w:rPr>
        <w:t>Sử dụng charAt(i) để trả về ký tự nào đó trong chuỗi</w:t>
      </w:r>
    </w:p>
    <w:p w:rsidR="007D4D0D" w:rsidRDefault="007D4D0D" w:rsidP="007D4D0D">
      <w:pPr>
        <w:pStyle w:val="ListParagraph"/>
        <w:numPr>
          <w:ilvl w:val="0"/>
          <w:numId w:val="28"/>
        </w:numPr>
      </w:pPr>
      <w:r>
        <w:t>Phương thức countVowel(String str) trả về số các nguyên âm tồn tại trong chuỗi str.</w:t>
      </w:r>
    </w:p>
    <w:p w:rsidR="007D4D0D" w:rsidRDefault="007D4D0D" w:rsidP="007D4D0D">
      <w:pPr>
        <w:pStyle w:val="ListParagraph"/>
        <w:numPr>
          <w:ilvl w:val="0"/>
          <w:numId w:val="28"/>
        </w:numPr>
      </w:pPr>
      <w:r>
        <w:t>Viết phương thức main để gọi phương thức checkCharacter để kiểm tra ký tự trong chuỗi nào đó và countVowel để đếm số nguyên âm có trong chuỗi.</w:t>
      </w:r>
    </w:p>
    <w:p w:rsidR="007D4D0D" w:rsidRDefault="007D4D0D" w:rsidP="007D4D0D">
      <w:pPr>
        <w:rPr>
          <w:rFonts w:ascii="Helvetica" w:hAnsi="Helvetica" w:cs="Helvetica"/>
          <w:color w:val="333333"/>
          <w:sz w:val="26"/>
          <w:szCs w:val="26"/>
          <w:shd w:val="clear" w:color="auto" w:fill="FFFFFF"/>
        </w:rPr>
      </w:pPr>
    </w:p>
    <w:p w:rsidR="007D4D0D" w:rsidRDefault="007D4D0D" w:rsidP="007D4D0D">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Write a Java method to count all vowels in a string</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b/>
          <w:bCs/>
          <w:color w:val="006699"/>
          <w:sz w:val="21"/>
          <w:szCs w:val="21"/>
          <w:bdr w:val="none" w:sz="0" w:space="0" w:color="auto" w:frame="1"/>
          <w:lang w:eastAsia="en-US"/>
        </w:rPr>
        <w:t>import</w:t>
      </w:r>
      <w:r w:rsidRPr="00C439F6">
        <w:rPr>
          <w:rFonts w:ascii="Consolas" w:eastAsia="Times New Roman" w:hAnsi="Consolas" w:cs="Times New Roman"/>
          <w:color w:val="000000"/>
          <w:sz w:val="21"/>
          <w:szCs w:val="21"/>
          <w:bdr w:val="none" w:sz="0" w:space="0" w:color="auto" w:frame="1"/>
          <w:lang w:eastAsia="en-US"/>
        </w:rPr>
        <w:t> java.util.Scanner;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class</w:t>
      </w:r>
      <w:r w:rsidRPr="00C439F6">
        <w:rPr>
          <w:rFonts w:ascii="Consolas" w:eastAsia="Times New Roman" w:hAnsi="Consolas" w:cs="Times New Roman"/>
          <w:color w:val="000000"/>
          <w:sz w:val="21"/>
          <w:szCs w:val="21"/>
          <w:bdr w:val="none" w:sz="0" w:space="0" w:color="auto" w:frame="1"/>
          <w:lang w:eastAsia="en-US"/>
        </w:rPr>
        <w:t> Exercise4 {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static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void</w:t>
      </w:r>
      <w:r w:rsidRPr="00C439F6">
        <w:rPr>
          <w:rFonts w:ascii="Consolas" w:eastAsia="Times New Roman" w:hAnsi="Consolas" w:cs="Times New Roman"/>
          <w:color w:val="000000"/>
          <w:sz w:val="21"/>
          <w:szCs w:val="21"/>
          <w:bdr w:val="none" w:sz="0" w:space="0" w:color="auto" w:frame="1"/>
          <w:lang w:eastAsia="en-US"/>
        </w:rPr>
        <w:t> main(String[] args)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Scanner in = </w:t>
      </w:r>
      <w:r w:rsidRPr="00C439F6">
        <w:rPr>
          <w:rFonts w:ascii="Consolas" w:eastAsia="Times New Roman" w:hAnsi="Consolas" w:cs="Times New Roman"/>
          <w:b/>
          <w:bCs/>
          <w:color w:val="006699"/>
          <w:sz w:val="21"/>
          <w:szCs w:val="21"/>
          <w:bdr w:val="none" w:sz="0" w:space="0" w:color="auto" w:frame="1"/>
          <w:lang w:eastAsia="en-US"/>
        </w:rPr>
        <w:t>new</w:t>
      </w:r>
      <w:r w:rsidRPr="00C439F6">
        <w:rPr>
          <w:rFonts w:ascii="Consolas" w:eastAsia="Times New Roman" w:hAnsi="Consolas" w:cs="Times New Roman"/>
          <w:color w:val="000000"/>
          <w:sz w:val="21"/>
          <w:szCs w:val="21"/>
          <w:bdr w:val="none" w:sz="0" w:space="0" w:color="auto" w:frame="1"/>
          <w:lang w:eastAsia="en-US"/>
        </w:rPr>
        <w:t> Scanner(System.in);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w:t>
      </w:r>
      <w:r w:rsidRPr="00C439F6">
        <w:rPr>
          <w:rFonts w:ascii="Consolas" w:eastAsia="Times New Roman" w:hAnsi="Consolas" w:cs="Times New Roman"/>
          <w:color w:val="0000FF"/>
          <w:sz w:val="21"/>
          <w:szCs w:val="21"/>
          <w:bdr w:val="none" w:sz="0" w:space="0" w:color="auto" w:frame="1"/>
          <w:lang w:eastAsia="en-US"/>
        </w:rPr>
        <w:t>"Input the string: "</w:t>
      </w:r>
      <w:r w:rsidRPr="00C439F6">
        <w:rPr>
          <w:rFonts w:ascii="Consolas" w:eastAsia="Times New Roman" w:hAnsi="Consolas" w:cs="Times New Roman"/>
          <w:color w:val="000000"/>
          <w:sz w:val="21"/>
          <w:szCs w:val="21"/>
          <w:bdr w:val="none" w:sz="0" w:space="0" w:color="auto" w:frame="1"/>
          <w:lang w:eastAsia="en-US"/>
        </w:rPr>
        <w:t>);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String str = in.nextLine();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System.out.print(</w:t>
      </w:r>
      <w:r w:rsidRPr="00C439F6">
        <w:rPr>
          <w:rFonts w:ascii="Consolas" w:eastAsia="Times New Roman" w:hAnsi="Consolas" w:cs="Times New Roman"/>
          <w:color w:val="0000FF"/>
          <w:sz w:val="21"/>
          <w:szCs w:val="21"/>
          <w:bdr w:val="none" w:sz="0" w:space="0" w:color="auto" w:frame="1"/>
          <w:lang w:eastAsia="en-US"/>
        </w:rPr>
        <w:t>"Number of  Vowels in the string: "</w:t>
      </w:r>
      <w:r w:rsidRPr="00C439F6">
        <w:rPr>
          <w:rFonts w:ascii="Consolas" w:eastAsia="Times New Roman" w:hAnsi="Consolas" w:cs="Times New Roman"/>
          <w:color w:val="000000"/>
          <w:sz w:val="21"/>
          <w:szCs w:val="21"/>
          <w:bdr w:val="none" w:sz="0" w:space="0" w:color="auto" w:frame="1"/>
          <w:lang w:eastAsia="en-US"/>
        </w:rPr>
        <w:t> + count_Vowels(str)+</w:t>
      </w:r>
      <w:r w:rsidRPr="00C439F6">
        <w:rPr>
          <w:rFonts w:ascii="Consolas" w:eastAsia="Times New Roman" w:hAnsi="Consolas" w:cs="Times New Roman"/>
          <w:color w:val="0000FF"/>
          <w:sz w:val="21"/>
          <w:szCs w:val="21"/>
          <w:bdr w:val="none" w:sz="0" w:space="0" w:color="auto" w:frame="1"/>
          <w:lang w:eastAsia="en-US"/>
        </w:rPr>
        <w:t>"\n"</w:t>
      </w:r>
      <w:r w:rsidRPr="00C439F6">
        <w:rPr>
          <w:rFonts w:ascii="Consolas" w:eastAsia="Times New Roman" w:hAnsi="Consolas" w:cs="Times New Roman"/>
          <w:color w:val="000000"/>
          <w:sz w:val="21"/>
          <w:szCs w:val="21"/>
          <w:bdr w:val="none" w:sz="0" w:space="0" w:color="auto" w:frame="1"/>
          <w:lang w:eastAsia="en-US"/>
        </w:rPr>
        <w:t>);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public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static</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int</w:t>
      </w:r>
      <w:r w:rsidRPr="00C439F6">
        <w:rPr>
          <w:rFonts w:ascii="Consolas" w:eastAsia="Times New Roman" w:hAnsi="Consolas" w:cs="Times New Roman"/>
          <w:color w:val="000000"/>
          <w:sz w:val="21"/>
          <w:szCs w:val="21"/>
          <w:bdr w:val="none" w:sz="0" w:space="0" w:color="auto" w:frame="1"/>
          <w:lang w:eastAsia="en-US"/>
        </w:rPr>
        <w:t> count_Vowels(String str)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int</w:t>
      </w:r>
      <w:r w:rsidRPr="00C439F6">
        <w:rPr>
          <w:rFonts w:ascii="Consolas" w:eastAsia="Times New Roman" w:hAnsi="Consolas" w:cs="Times New Roman"/>
          <w:color w:val="000000"/>
          <w:sz w:val="21"/>
          <w:szCs w:val="21"/>
          <w:bdr w:val="none" w:sz="0" w:space="0" w:color="auto" w:frame="1"/>
          <w:lang w:eastAsia="en-US"/>
        </w:rPr>
        <w:t> count = </w:t>
      </w:r>
      <w:r w:rsidRPr="00C439F6">
        <w:rPr>
          <w:rFonts w:ascii="Consolas" w:eastAsia="Times New Roman" w:hAnsi="Consolas" w:cs="Times New Roman"/>
          <w:color w:val="C00000"/>
          <w:sz w:val="21"/>
          <w:szCs w:val="21"/>
          <w:bdr w:val="none" w:sz="0" w:space="0" w:color="auto" w:frame="1"/>
          <w:lang w:eastAsia="en-US"/>
        </w:rPr>
        <w:t>0</w:t>
      </w:r>
      <w:r w:rsidRPr="00C439F6">
        <w:rPr>
          <w:rFonts w:ascii="Consolas" w:eastAsia="Times New Roman" w:hAnsi="Consolas" w:cs="Times New Roman"/>
          <w:color w:val="000000"/>
          <w:sz w:val="21"/>
          <w:szCs w:val="21"/>
          <w:bdr w:val="none" w:sz="0" w:space="0" w:color="auto" w:frame="1"/>
          <w:lang w:eastAsia="en-US"/>
        </w:rPr>
        <w:t>;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for</w:t>
      </w: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int</w:t>
      </w:r>
      <w:r w:rsidRPr="00C439F6">
        <w:rPr>
          <w:rFonts w:ascii="Consolas" w:eastAsia="Times New Roman" w:hAnsi="Consolas" w:cs="Times New Roman"/>
          <w:color w:val="000000"/>
          <w:sz w:val="21"/>
          <w:szCs w:val="21"/>
          <w:bdr w:val="none" w:sz="0" w:space="0" w:color="auto" w:frame="1"/>
          <w:lang w:eastAsia="en-US"/>
        </w:rPr>
        <w:t> i = </w:t>
      </w:r>
      <w:r w:rsidRPr="00C439F6">
        <w:rPr>
          <w:rFonts w:ascii="Consolas" w:eastAsia="Times New Roman" w:hAnsi="Consolas" w:cs="Times New Roman"/>
          <w:color w:val="C00000"/>
          <w:sz w:val="21"/>
          <w:szCs w:val="21"/>
          <w:bdr w:val="none" w:sz="0" w:space="0" w:color="auto" w:frame="1"/>
          <w:lang w:eastAsia="en-US"/>
        </w:rPr>
        <w:t>0</w:t>
      </w:r>
      <w:r w:rsidRPr="00C439F6">
        <w:rPr>
          <w:rFonts w:ascii="Consolas" w:eastAsia="Times New Roman" w:hAnsi="Consolas" w:cs="Times New Roman"/>
          <w:color w:val="000000"/>
          <w:sz w:val="21"/>
          <w:szCs w:val="21"/>
          <w:bdr w:val="none" w:sz="0" w:space="0" w:color="auto" w:frame="1"/>
          <w:lang w:eastAsia="en-US"/>
        </w:rPr>
        <w:t>; i &lt; str.length(); i++)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if</w:t>
      </w:r>
      <w:r w:rsidRPr="00C439F6">
        <w:rPr>
          <w:rFonts w:ascii="Consolas" w:eastAsia="Times New Roman" w:hAnsi="Consolas" w:cs="Times New Roman"/>
          <w:color w:val="000000"/>
          <w:sz w:val="21"/>
          <w:szCs w:val="21"/>
          <w:bdr w:val="none" w:sz="0" w:space="0" w:color="auto" w:frame="1"/>
          <w:lang w:eastAsia="en-US"/>
        </w:rPr>
        <w:t> (str.charAt(i) == </w:t>
      </w:r>
      <w:r w:rsidRPr="00C439F6">
        <w:rPr>
          <w:rFonts w:ascii="Consolas" w:eastAsia="Times New Roman" w:hAnsi="Consolas" w:cs="Times New Roman"/>
          <w:color w:val="0000FF"/>
          <w:sz w:val="21"/>
          <w:szCs w:val="21"/>
          <w:bdr w:val="none" w:sz="0" w:space="0" w:color="auto" w:frame="1"/>
          <w:lang w:eastAsia="en-US"/>
        </w:rPr>
        <w:t>'a'</w:t>
      </w: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'e'</w:t>
      </w: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'i'</w:t>
      </w:r>
      <w:r w:rsidRPr="00C439F6">
        <w:rPr>
          <w:rFonts w:ascii="Consolas" w:eastAsia="Times New Roman" w:hAnsi="Consolas" w:cs="Times New Roman"/>
          <w:color w:val="000000"/>
          <w:sz w:val="21"/>
          <w:szCs w:val="21"/>
          <w:bdr w:val="none" w:sz="0" w:space="0" w:color="auto" w:frame="1"/>
          <w:lang w:eastAsia="en-US"/>
        </w:rPr>
        <w:t>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'o'</w:t>
      </w:r>
      <w:r w:rsidRPr="00C439F6">
        <w:rPr>
          <w:rFonts w:ascii="Consolas" w:eastAsia="Times New Roman" w:hAnsi="Consolas" w:cs="Times New Roman"/>
          <w:color w:val="000000"/>
          <w:sz w:val="21"/>
          <w:szCs w:val="21"/>
          <w:bdr w:val="none" w:sz="0" w:space="0" w:color="auto" w:frame="1"/>
          <w:lang w:eastAsia="en-US"/>
        </w:rPr>
        <w:t> || str.charAt(i) == </w:t>
      </w:r>
      <w:r w:rsidRPr="00C439F6">
        <w:rPr>
          <w:rFonts w:ascii="Consolas" w:eastAsia="Times New Roman" w:hAnsi="Consolas" w:cs="Times New Roman"/>
          <w:color w:val="0000FF"/>
          <w:sz w:val="21"/>
          <w:szCs w:val="21"/>
          <w:bdr w:val="none" w:sz="0" w:space="0" w:color="auto" w:frame="1"/>
          <w:lang w:eastAsia="en-US"/>
        </w:rPr>
        <w:t>'u'</w:t>
      </w:r>
      <w:r w:rsidRPr="00C439F6">
        <w:rPr>
          <w:rFonts w:ascii="Consolas" w:eastAsia="Times New Roman" w:hAnsi="Consolas" w:cs="Times New Roman"/>
          <w:color w:val="000000"/>
          <w:sz w:val="21"/>
          <w:szCs w:val="21"/>
          <w:bdr w:val="none" w:sz="0" w:space="0" w:color="auto" w:frame="1"/>
          <w:lang w:eastAsia="en-US"/>
        </w:rPr>
        <w:t>)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count++;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r w:rsidRPr="00C439F6">
        <w:rPr>
          <w:rFonts w:ascii="Consolas" w:eastAsia="Times New Roman" w:hAnsi="Consolas" w:cs="Times New Roman"/>
          <w:b/>
          <w:bCs/>
          <w:color w:val="006699"/>
          <w:sz w:val="21"/>
          <w:szCs w:val="21"/>
          <w:bdr w:val="none" w:sz="0" w:space="0" w:color="auto" w:frame="1"/>
          <w:lang w:eastAsia="en-US"/>
        </w:rPr>
        <w:t>return</w:t>
      </w:r>
      <w:r w:rsidRPr="00C439F6">
        <w:rPr>
          <w:rFonts w:ascii="Consolas" w:eastAsia="Times New Roman" w:hAnsi="Consolas" w:cs="Times New Roman"/>
          <w:color w:val="000000"/>
          <w:sz w:val="21"/>
          <w:szCs w:val="21"/>
          <w:bdr w:val="none" w:sz="0" w:space="0" w:color="auto" w:frame="1"/>
          <w:lang w:eastAsia="en-US"/>
        </w:rPr>
        <w:t> count;  </w:t>
      </w:r>
    </w:p>
    <w:p w:rsidR="007D4D0D" w:rsidRPr="00C439F6" w:rsidRDefault="007D4D0D" w:rsidP="007D4D0D">
      <w:pPr>
        <w:numPr>
          <w:ilvl w:val="0"/>
          <w:numId w:val="30"/>
        </w:numPr>
        <w:pBdr>
          <w:left w:val="single" w:sz="18" w:space="0" w:color="003F7F"/>
        </w:pBdr>
        <w:shd w:val="clear" w:color="auto" w:fill="FFFFFF"/>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  </w:t>
      </w:r>
    </w:p>
    <w:p w:rsidR="007D4D0D" w:rsidRPr="00C439F6" w:rsidRDefault="007D4D0D" w:rsidP="007D4D0D">
      <w:pPr>
        <w:numPr>
          <w:ilvl w:val="0"/>
          <w:numId w:val="30"/>
        </w:numPr>
        <w:pBdr>
          <w:left w:val="single" w:sz="18" w:space="0" w:color="003F7F"/>
        </w:pBdr>
        <w:shd w:val="clear" w:color="auto" w:fill="F8F8F8"/>
        <w:spacing w:beforeAutospacing="1" w:after="0" w:afterAutospacing="1" w:line="270" w:lineRule="atLeast"/>
        <w:rPr>
          <w:rFonts w:ascii="Consolas" w:eastAsia="Times New Roman" w:hAnsi="Consolas" w:cs="Times New Roman"/>
          <w:color w:val="5C5C5C"/>
          <w:sz w:val="21"/>
          <w:szCs w:val="21"/>
          <w:lang w:eastAsia="en-US"/>
        </w:rPr>
      </w:pPr>
      <w:r w:rsidRPr="00C439F6">
        <w:rPr>
          <w:rFonts w:ascii="Consolas" w:eastAsia="Times New Roman" w:hAnsi="Consolas" w:cs="Times New Roman"/>
          <w:color w:val="000000"/>
          <w:sz w:val="21"/>
          <w:szCs w:val="21"/>
          <w:bdr w:val="none" w:sz="0" w:space="0" w:color="auto" w:frame="1"/>
          <w:lang w:eastAsia="en-US"/>
        </w:rPr>
        <w:t>}  </w:t>
      </w:r>
    </w:p>
    <w:p w:rsidR="007D4D0D" w:rsidRPr="00000920" w:rsidRDefault="007D4D0D" w:rsidP="00F112DE">
      <w:pPr>
        <w:pStyle w:val="Heading2"/>
      </w:pPr>
      <w:r w:rsidRPr="00000920">
        <w:t>Bài tập 1.2</w:t>
      </w:r>
      <w:r>
        <w:t>.5</w:t>
      </w:r>
    </w:p>
    <w:p w:rsidR="007D4D0D" w:rsidRDefault="007D4D0D" w:rsidP="007D4D0D">
      <w:r>
        <w:t>Tạo 1 lớp Prime, xây dựng phương thức</w:t>
      </w:r>
      <w:r w:rsidR="00E36C50">
        <w:t xml:space="preserve"> static</w:t>
      </w:r>
      <w:r>
        <w:t xml:space="preserve"> boolean isPrime(int number) để trả về true, nếu number là số nguyên tố, và trả về false, nếu number không phải là số nguyên tố. Từ main gọi đến phương thức này để kiểm tra.</w:t>
      </w:r>
    </w:p>
    <w:p w:rsidR="007D4D0D" w:rsidRPr="00000920" w:rsidRDefault="007D4D0D" w:rsidP="00F112DE">
      <w:pPr>
        <w:pStyle w:val="Heading2"/>
      </w:pPr>
      <w:r w:rsidRPr="00000920">
        <w:t>Bài tập 1.2</w:t>
      </w:r>
      <w:r>
        <w:t>.6</w:t>
      </w:r>
    </w:p>
    <w:p w:rsidR="007D4D0D" w:rsidRDefault="007D4D0D" w:rsidP="007D4D0D">
      <w:r>
        <w:t xml:space="preserve">Tạo 1 lớp Square, xây dựng phương thức </w:t>
      </w:r>
      <w:r w:rsidR="00E36C50">
        <w:t xml:space="preserve">static </w:t>
      </w:r>
      <w:r>
        <w:t>boolean isSquare(int number) để trả về true, nếu number là số chính phương, và trả về false, nếu number không phải là số chính phương. Từ main gọi đến phương thức này để kiểm tra.</w:t>
      </w:r>
    </w:p>
    <w:p w:rsidR="007D4D0D" w:rsidRDefault="007D4D0D" w:rsidP="005C1F53"/>
    <w:p w:rsidR="009A2981" w:rsidRPr="0010791B" w:rsidRDefault="009A2981" w:rsidP="009A2981">
      <w:pPr>
        <w:pStyle w:val="Heading1"/>
      </w:pPr>
      <w:r w:rsidRPr="0010791B">
        <w:lastRenderedPageBreak/>
        <w:t xml:space="preserve">Session </w:t>
      </w:r>
      <w:r>
        <w:t>10</w:t>
      </w:r>
    </w:p>
    <w:p w:rsidR="009A2981" w:rsidRPr="00000920" w:rsidRDefault="009A2981" w:rsidP="00F112DE">
      <w:pPr>
        <w:pStyle w:val="Heading2"/>
      </w:pPr>
      <w:r w:rsidRPr="00000920">
        <w:t>Bài tập 1</w:t>
      </w:r>
      <w:r w:rsidR="00D01213" w:rsidRPr="00000920">
        <w:t>/10</w:t>
      </w:r>
    </w:p>
    <w:p w:rsidR="009A2981" w:rsidRDefault="009A2981" w:rsidP="009A2981">
      <w:pPr>
        <w:rPr>
          <w:rFonts w:eastAsiaTheme="minorHAnsi"/>
          <w:lang w:eastAsia="en-US"/>
        </w:rPr>
      </w:pPr>
      <w:r>
        <w:rPr>
          <w:rFonts w:eastAsiaTheme="minorHAnsi"/>
          <w:lang w:eastAsia="en-US"/>
        </w:rPr>
        <w:t xml:space="preserve">Xây dựng 1 lớp </w:t>
      </w:r>
      <w:r w:rsidR="009669A9" w:rsidRPr="001B2496">
        <w:rPr>
          <w:rFonts w:eastAsiaTheme="minorHAnsi"/>
          <w:b/>
          <w:lang w:eastAsia="en-US"/>
        </w:rPr>
        <w:t>Shape</w:t>
      </w:r>
      <w:r w:rsidR="009669A9">
        <w:rPr>
          <w:rFonts w:eastAsiaTheme="minorHAnsi"/>
          <w:lang w:eastAsia="en-US"/>
        </w:rPr>
        <w:t xml:space="preserve"> </w:t>
      </w:r>
      <w:r>
        <w:rPr>
          <w:rFonts w:eastAsiaTheme="minorHAnsi"/>
          <w:lang w:eastAsia="en-US"/>
        </w:rPr>
        <w:t xml:space="preserve">gồm có các thuộc tính protected sau: </w:t>
      </w:r>
      <w:r w:rsidR="00275084">
        <w:rPr>
          <w:rFonts w:eastAsiaTheme="minorHAnsi"/>
          <w:lang w:eastAsia="en-US"/>
        </w:rPr>
        <w:t>color (</w:t>
      </w:r>
      <w:r w:rsidR="00275084" w:rsidRPr="001B2496">
        <w:rPr>
          <w:rFonts w:eastAsiaTheme="minorHAnsi"/>
          <w:b/>
          <w:lang w:eastAsia="en-US"/>
        </w:rPr>
        <w:t>String</w:t>
      </w:r>
      <w:r w:rsidR="00275084">
        <w:rPr>
          <w:rFonts w:eastAsiaTheme="minorHAnsi"/>
          <w:lang w:eastAsia="en-US"/>
        </w:rPr>
        <w:t>), filled (</w:t>
      </w:r>
      <w:r w:rsidR="00275084" w:rsidRPr="001B2496">
        <w:rPr>
          <w:rFonts w:eastAsiaTheme="minorHAnsi"/>
          <w:b/>
          <w:lang w:eastAsia="en-US"/>
        </w:rPr>
        <w:t>boolean</w:t>
      </w:r>
      <w:r w:rsidR="00275084">
        <w:rPr>
          <w:rFonts w:eastAsiaTheme="minorHAnsi"/>
          <w:lang w:eastAsia="en-US"/>
        </w:rPr>
        <w:t>)</w:t>
      </w:r>
      <w:r w:rsidR="0049247D">
        <w:rPr>
          <w:rFonts w:eastAsiaTheme="minorHAnsi"/>
          <w:lang w:eastAsia="en-US"/>
        </w:rPr>
        <w:t xml:space="preserve"> cùng các constructors</w:t>
      </w:r>
      <w:r w:rsidR="005B6089">
        <w:rPr>
          <w:rFonts w:eastAsiaTheme="minorHAnsi"/>
          <w:lang w:eastAsia="en-US"/>
        </w:rPr>
        <w:t xml:space="preserve"> (có tham số và không có tham số)</w:t>
      </w:r>
      <w:r w:rsidR="0049247D">
        <w:rPr>
          <w:rFonts w:eastAsiaTheme="minorHAnsi"/>
          <w:lang w:eastAsia="en-US"/>
        </w:rPr>
        <w:t xml:space="preserve"> và getters/setters</w:t>
      </w:r>
      <w:r w:rsidR="00275084">
        <w:rPr>
          <w:rFonts w:eastAsiaTheme="minorHAnsi"/>
          <w:lang w:eastAsia="en-US"/>
        </w:rPr>
        <w:t>.</w:t>
      </w:r>
    </w:p>
    <w:p w:rsidR="00033C12" w:rsidRDefault="009A2981" w:rsidP="009A2981">
      <w:pPr>
        <w:rPr>
          <w:rFonts w:eastAsiaTheme="minorHAnsi"/>
          <w:lang w:eastAsia="en-US"/>
        </w:rPr>
      </w:pPr>
      <w:r>
        <w:rPr>
          <w:rFonts w:eastAsiaTheme="minorHAnsi"/>
          <w:lang w:eastAsia="en-US"/>
        </w:rPr>
        <w:t xml:space="preserve">Xây dựng lớp </w:t>
      </w:r>
      <w:r w:rsidRPr="001B2496">
        <w:rPr>
          <w:rFonts w:eastAsiaTheme="minorHAnsi"/>
          <w:b/>
          <w:lang w:eastAsia="en-US"/>
        </w:rPr>
        <w:t>Circle</w:t>
      </w:r>
      <w:r>
        <w:rPr>
          <w:rFonts w:eastAsiaTheme="minorHAnsi"/>
          <w:lang w:eastAsia="en-US"/>
        </w:rPr>
        <w:t xml:space="preserve"> kế thừa từ lớp </w:t>
      </w:r>
      <w:r w:rsidR="001B2496" w:rsidRPr="001B2496">
        <w:rPr>
          <w:rFonts w:eastAsiaTheme="minorHAnsi"/>
          <w:b/>
          <w:lang w:eastAsia="en-US"/>
        </w:rPr>
        <w:t>Shape</w:t>
      </w:r>
      <w:r>
        <w:rPr>
          <w:rFonts w:eastAsiaTheme="minorHAnsi"/>
          <w:lang w:eastAsia="en-US"/>
        </w:rPr>
        <w:t xml:space="preserve">, có thuộc tính </w:t>
      </w:r>
      <w:r w:rsidR="00140A72">
        <w:rPr>
          <w:rFonts w:eastAsiaTheme="minorHAnsi"/>
          <w:lang w:eastAsia="en-US"/>
        </w:rPr>
        <w:t xml:space="preserve">private </w:t>
      </w:r>
      <w:r w:rsidR="00D8390D">
        <w:rPr>
          <w:rFonts w:eastAsiaTheme="minorHAnsi"/>
          <w:lang w:eastAsia="en-US"/>
        </w:rPr>
        <w:t xml:space="preserve">float </w:t>
      </w:r>
      <w:r>
        <w:rPr>
          <w:rFonts w:eastAsiaTheme="minorHAnsi"/>
          <w:lang w:eastAsia="en-US"/>
        </w:rPr>
        <w:t xml:space="preserve">bổ sung là </w:t>
      </w:r>
      <w:r w:rsidRPr="001B2496">
        <w:rPr>
          <w:rFonts w:eastAsiaTheme="minorHAnsi"/>
          <w:b/>
          <w:lang w:eastAsia="en-US"/>
        </w:rPr>
        <w:t>radius</w:t>
      </w:r>
      <w:r>
        <w:rPr>
          <w:rFonts w:eastAsiaTheme="minorHAnsi"/>
          <w:lang w:eastAsia="en-US"/>
        </w:rPr>
        <w:t xml:space="preserve">, </w:t>
      </w:r>
      <w:r w:rsidR="005B6089">
        <w:rPr>
          <w:rFonts w:eastAsiaTheme="minorHAnsi"/>
          <w:lang w:eastAsia="en-US"/>
        </w:rPr>
        <w:t xml:space="preserve">xây dựng constructor có tham số để khởi tạo các thuộc tính cho </w:t>
      </w:r>
      <w:r w:rsidR="00AD119C">
        <w:rPr>
          <w:rFonts w:eastAsiaTheme="minorHAnsi"/>
          <w:lang w:eastAsia="en-US"/>
        </w:rPr>
        <w:t xml:space="preserve">đối tượng </w:t>
      </w:r>
      <w:r w:rsidR="005B6089">
        <w:rPr>
          <w:rFonts w:eastAsiaTheme="minorHAnsi"/>
          <w:lang w:eastAsia="en-US"/>
        </w:rPr>
        <w:t>Circle</w:t>
      </w:r>
      <w:r w:rsidR="003B40A5">
        <w:rPr>
          <w:rFonts w:eastAsiaTheme="minorHAnsi"/>
          <w:lang w:eastAsia="en-US"/>
        </w:rPr>
        <w:t xml:space="preserve"> (ngoài thuộc tính radius, còn có các thuộc tính được kế thừa từ Shape</w:t>
      </w:r>
      <w:r w:rsidR="00D447D0">
        <w:rPr>
          <w:rFonts w:eastAsiaTheme="minorHAnsi"/>
          <w:lang w:eastAsia="en-US"/>
        </w:rPr>
        <w:t>)</w:t>
      </w:r>
      <w:r w:rsidR="005B6089">
        <w:rPr>
          <w:rFonts w:eastAsiaTheme="minorHAnsi"/>
          <w:lang w:eastAsia="en-US"/>
        </w:rPr>
        <w:t xml:space="preserve">, </w:t>
      </w:r>
      <w:r w:rsidR="00033C12">
        <w:rPr>
          <w:rFonts w:eastAsiaTheme="minorHAnsi"/>
          <w:lang w:eastAsia="en-US"/>
        </w:rPr>
        <w:t>xây dựng phương thức</w:t>
      </w:r>
      <w:r w:rsidR="00E04E90">
        <w:rPr>
          <w:rFonts w:eastAsiaTheme="minorHAnsi"/>
          <w:lang w:eastAsia="en-US"/>
        </w:rPr>
        <w:t xml:space="preserve"> bổ sung</w:t>
      </w:r>
      <w:r w:rsidR="00033C12">
        <w:rPr>
          <w:rFonts w:eastAsiaTheme="minorHAnsi"/>
          <w:lang w:eastAsia="en-US"/>
        </w:rPr>
        <w:t xml:space="preserve"> </w:t>
      </w:r>
      <w:r w:rsidR="00033C12" w:rsidRPr="001B2496">
        <w:rPr>
          <w:rFonts w:eastAsiaTheme="minorHAnsi"/>
          <w:b/>
          <w:lang w:eastAsia="en-US"/>
        </w:rPr>
        <w:t xml:space="preserve">showInfo() </w:t>
      </w:r>
      <w:r w:rsidR="00033C12">
        <w:rPr>
          <w:rFonts w:eastAsiaTheme="minorHAnsi"/>
          <w:lang w:eastAsia="en-US"/>
        </w:rPr>
        <w:t xml:space="preserve">để hiển thị các thông tin các thuộc tính của đối tượng </w:t>
      </w:r>
      <w:r w:rsidR="00033C12" w:rsidRPr="001B2496">
        <w:rPr>
          <w:rFonts w:eastAsiaTheme="minorHAnsi"/>
          <w:b/>
          <w:lang w:eastAsia="en-US"/>
        </w:rPr>
        <w:t>Circle</w:t>
      </w:r>
      <w:r w:rsidR="00033C12">
        <w:rPr>
          <w:rFonts w:eastAsiaTheme="minorHAnsi"/>
          <w:lang w:eastAsia="en-US"/>
        </w:rPr>
        <w:t>.</w:t>
      </w:r>
    </w:p>
    <w:p w:rsidR="001D748C" w:rsidRDefault="001D748C" w:rsidP="009A2981">
      <w:pPr>
        <w:rPr>
          <w:rFonts w:eastAsiaTheme="minorHAnsi"/>
          <w:lang w:eastAsia="en-US"/>
        </w:rPr>
      </w:pPr>
      <w:r>
        <w:rPr>
          <w:rFonts w:eastAsiaTheme="minorHAnsi"/>
          <w:lang w:eastAsia="en-US"/>
        </w:rPr>
        <w:t xml:space="preserve">Xây dựng lớp </w:t>
      </w:r>
      <w:r w:rsidRPr="001B2496">
        <w:rPr>
          <w:rFonts w:eastAsiaTheme="minorHAnsi"/>
          <w:b/>
          <w:lang w:eastAsia="en-US"/>
        </w:rPr>
        <w:t>Test</w:t>
      </w:r>
      <w:r w:rsidR="009669A9" w:rsidRPr="001B2496">
        <w:rPr>
          <w:rFonts w:eastAsiaTheme="minorHAnsi"/>
          <w:b/>
          <w:lang w:eastAsia="en-US"/>
        </w:rPr>
        <w:t>Shape</w:t>
      </w:r>
      <w:r>
        <w:rPr>
          <w:rFonts w:eastAsiaTheme="minorHAnsi"/>
          <w:lang w:eastAsia="en-US"/>
        </w:rPr>
        <w:t xml:space="preserve"> có phương thức </w:t>
      </w:r>
      <w:r w:rsidRPr="001B2496">
        <w:rPr>
          <w:rFonts w:eastAsiaTheme="minorHAnsi"/>
          <w:b/>
          <w:lang w:eastAsia="en-US"/>
        </w:rPr>
        <w:t>main</w:t>
      </w:r>
      <w:r>
        <w:rPr>
          <w:rFonts w:eastAsiaTheme="minorHAnsi"/>
          <w:lang w:eastAsia="en-US"/>
        </w:rPr>
        <w:t xml:space="preserve"> để khởi tạo đối tượng </w:t>
      </w:r>
      <w:r w:rsidRPr="001B2496">
        <w:rPr>
          <w:rFonts w:eastAsiaTheme="minorHAnsi"/>
          <w:b/>
          <w:lang w:eastAsia="en-US"/>
        </w:rPr>
        <w:t>Circle</w:t>
      </w:r>
      <w:r w:rsidR="00301535">
        <w:rPr>
          <w:rFonts w:eastAsiaTheme="minorHAnsi"/>
          <w:b/>
          <w:lang w:eastAsia="en-US"/>
        </w:rPr>
        <w:t xml:space="preserve">, </w:t>
      </w:r>
      <w:r w:rsidR="00301535">
        <w:rPr>
          <w:rFonts w:eastAsiaTheme="minorHAnsi"/>
          <w:lang w:eastAsia="en-US"/>
        </w:rPr>
        <w:t>thiết lập các thuộc tính</w:t>
      </w:r>
      <w:r>
        <w:rPr>
          <w:rFonts w:eastAsiaTheme="minorHAnsi"/>
          <w:lang w:eastAsia="en-US"/>
        </w:rPr>
        <w:t xml:space="preserve"> và in ra các thông tin của nó.</w:t>
      </w:r>
    </w:p>
    <w:p w:rsidR="007C5FC2" w:rsidRPr="00000920" w:rsidRDefault="007C5FC2" w:rsidP="00F112DE">
      <w:pPr>
        <w:pStyle w:val="Heading2"/>
      </w:pPr>
      <w:r w:rsidRPr="00000920">
        <w:t xml:space="preserve">Bài tập </w:t>
      </w:r>
      <w:r w:rsidR="00D52B01" w:rsidRPr="00000920">
        <w:t>1</w:t>
      </w:r>
      <w:r w:rsidRPr="00000920">
        <w:t>.1 (override)</w:t>
      </w:r>
    </w:p>
    <w:p w:rsidR="00C8264A" w:rsidRDefault="00C8264A" w:rsidP="00C8264A">
      <w:r>
        <w:t xml:space="preserve">Tạo 1 lớp Circle, với thuộc tính protected double radius, </w:t>
      </w:r>
      <w:r w:rsidR="000821A7">
        <w:t>2</w:t>
      </w:r>
      <w:r>
        <w:t xml:space="preserve"> constructor có</w:t>
      </w:r>
      <w:r w:rsidR="000821A7">
        <w:t xml:space="preserve"> và không có</w:t>
      </w:r>
      <w:r>
        <w:t xml:space="preserve"> tham số để khởi tạo thuộc tính radius, phương thức getRadius() để lấy giá trị thuộc tính radius ra, phương thức getArea() để trả về giá trị diện tích của đối tượng Circle</w:t>
      </w:r>
      <w:r w:rsidRPr="008447E8">
        <w:rPr>
          <w:strike/>
        </w:rPr>
        <w:t>, phương thức toString() để in ra thông tin đối tượng Circle</w:t>
      </w:r>
      <w:r>
        <w:t>.</w:t>
      </w:r>
    </w:p>
    <w:p w:rsidR="00C8264A" w:rsidRPr="008447E8" w:rsidRDefault="00C8264A" w:rsidP="00C8264A">
      <w:pPr>
        <w:rPr>
          <w:strike/>
        </w:rPr>
      </w:pPr>
      <w:r>
        <w:t xml:space="preserve">Tạo lớp Cylinder (hình trụ) kế thừa từ lớp Cirlce, có thuộc tính bổ sung private double là height, tạo </w:t>
      </w:r>
      <w:r w:rsidR="00F31A17">
        <w:t>2</w:t>
      </w:r>
      <w:r>
        <w:t xml:space="preserve"> constructor có</w:t>
      </w:r>
      <w:r w:rsidR="00F31A17">
        <w:t xml:space="preserve"> và không có</w:t>
      </w:r>
      <w:r>
        <w:t xml:space="preserve"> tham số để khởi tạo thuộc tính radius (được kế thừa) và height cho đối tượng Cylinder, viết th</w:t>
      </w:r>
      <w:r w:rsidR="000C6773">
        <w:t>ê</w:t>
      </w:r>
      <w:r>
        <w:t xml:space="preserve">m các phương thức bổ sung getHeight() để trả về chiều cao của đối tượng Cylinder, override lại phương thức tính diện tích getArea() để tính diện tích Cylinder, </w:t>
      </w:r>
      <w:r w:rsidRPr="008447E8">
        <w:rPr>
          <w:strike/>
        </w:rPr>
        <w:t>và cũng override lại phương thức in thông tin của đối tượng Cylinder toString()</w:t>
      </w:r>
    </w:p>
    <w:p w:rsidR="00C8264A" w:rsidRPr="00C8264A" w:rsidRDefault="00C8264A" w:rsidP="00C8264A">
      <w:r>
        <w:t>Tạo lớp TestMain, có phương thức main để khởi tạo đối tượng Circle và Cylinder. Khởi tạo các thuộc tính bằng các constructors,</w:t>
      </w:r>
      <w:r w:rsidR="002925E8">
        <w:t xml:space="preserve"> thiết lập các thuộc tính,</w:t>
      </w:r>
      <w:r>
        <w:t xml:space="preserve"> sau đó in ra diện tích và thông tin của mỗi đối tượng. </w:t>
      </w:r>
      <w:r w:rsidRPr="0050312A">
        <w:rPr>
          <w:strike/>
        </w:rPr>
        <w:t>Ta có thể lưu ý tại đây  về upcast và downcast và sự cho phép gọi phương thức căn cứ vào kiểu tham chiếu được khai báo, chứ ko phải đối tượng được tr</w:t>
      </w:r>
      <w:r w:rsidR="00594A3D" w:rsidRPr="0050312A">
        <w:rPr>
          <w:strike/>
        </w:rPr>
        <w:t>ỏ</w:t>
      </w:r>
      <w:r w:rsidRPr="0050312A">
        <w:rPr>
          <w:strike/>
        </w:rPr>
        <w:t xml:space="preserve"> tới.</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9900"/>
          <w:sz w:val="20"/>
          <w:szCs w:val="20"/>
          <w:lang w:eastAsia="en-US"/>
        </w:rPr>
        <w:t>// The superclass Circle</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public class Circle {</w:t>
      </w:r>
    </w:p>
    <w:p w:rsidR="007C5FC2" w:rsidRPr="00022FF9"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val="fr-FR" w:eastAsia="en-US"/>
        </w:rPr>
      </w:pPr>
      <w:r w:rsidRPr="007C5FC2">
        <w:rPr>
          <w:rFonts w:ascii="Consolas" w:eastAsia="Times New Roman" w:hAnsi="Consolas" w:cs="Courier New"/>
          <w:color w:val="000000"/>
          <w:sz w:val="20"/>
          <w:szCs w:val="20"/>
          <w:lang w:eastAsia="en-US"/>
        </w:rPr>
        <w:t xml:space="preserve">   </w:t>
      </w:r>
      <w:r w:rsidRPr="00022FF9">
        <w:rPr>
          <w:rFonts w:ascii="Consolas" w:eastAsia="Times New Roman" w:hAnsi="Consolas" w:cs="Courier New"/>
          <w:color w:val="009900"/>
          <w:sz w:val="20"/>
          <w:szCs w:val="20"/>
          <w:lang w:val="fr-FR" w:eastAsia="en-US"/>
        </w:rPr>
        <w:t>// private instance variable</w:t>
      </w:r>
    </w:p>
    <w:p w:rsidR="007C5FC2" w:rsidRPr="00022FF9"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val="fr-FR" w:eastAsia="en-US"/>
        </w:rPr>
      </w:pPr>
      <w:r w:rsidRPr="00022FF9">
        <w:rPr>
          <w:rFonts w:ascii="Consolas" w:eastAsia="Times New Roman" w:hAnsi="Consolas" w:cs="Courier New"/>
          <w:color w:val="000000"/>
          <w:sz w:val="20"/>
          <w:szCs w:val="20"/>
          <w:lang w:val="fr-FR" w:eastAsia="en-US"/>
        </w:rPr>
        <w:t xml:space="preserve">   private double radius;</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022FF9">
        <w:rPr>
          <w:rFonts w:ascii="Consolas" w:eastAsia="Times New Roman" w:hAnsi="Consolas" w:cs="Courier New"/>
          <w:color w:val="000000"/>
          <w:sz w:val="20"/>
          <w:szCs w:val="20"/>
          <w:lang w:val="fr-FR" w:eastAsia="en-US"/>
        </w:rPr>
        <w:t xml:space="preserve">   </w:t>
      </w:r>
      <w:r w:rsidRPr="007C5FC2">
        <w:rPr>
          <w:rFonts w:ascii="Consolas" w:eastAsia="Times New Roman" w:hAnsi="Consolas" w:cs="Courier New"/>
          <w:color w:val="009900"/>
          <w:sz w:val="20"/>
          <w:szCs w:val="20"/>
          <w:lang w:eastAsia="en-US"/>
        </w:rPr>
        <w:t>// Constructor</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Circle(double radius)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this.radius = radius;</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Getter</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double getRadius()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this.radius;</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Return the area of this circle</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double getArea()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radius * radius * Math.PI;</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lastRenderedPageBreak/>
        <w:t xml:space="preserve">   </w:t>
      </w:r>
      <w:r w:rsidRPr="007C5FC2">
        <w:rPr>
          <w:rFonts w:ascii="Consolas" w:eastAsia="Times New Roman" w:hAnsi="Consolas" w:cs="Courier New"/>
          <w:color w:val="009900"/>
          <w:sz w:val="20"/>
          <w:szCs w:val="20"/>
          <w:lang w:eastAsia="en-US"/>
        </w:rPr>
        <w:t>// Describe itself</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String toString()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"Circle[radius=" + radius +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w:t>
      </w:r>
    </w:p>
    <w:p w:rsidR="007C5FC2" w:rsidRDefault="007C5FC2" w:rsidP="009A2981">
      <w:pPr>
        <w:rPr>
          <w:rFonts w:eastAsiaTheme="minorHAnsi"/>
          <w:lang w:eastAsia="en-US"/>
        </w:rPr>
      </w:pPr>
    </w:p>
    <w:p w:rsidR="007C5FC2" w:rsidRDefault="007C5FC2" w:rsidP="009A2981">
      <w:pPr>
        <w:rPr>
          <w:rFonts w:eastAsiaTheme="minorHAnsi"/>
          <w:lang w:eastAsia="en-US"/>
        </w:rPr>
      </w:pP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9900"/>
          <w:sz w:val="20"/>
          <w:szCs w:val="20"/>
          <w:lang w:eastAsia="en-US"/>
        </w:rPr>
        <w:t>// The subclass Cylinder</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public class </w:t>
      </w:r>
      <w:r w:rsidRPr="007C5FC2">
        <w:rPr>
          <w:rFonts w:ascii="Consolas" w:eastAsia="Times New Roman" w:hAnsi="Consolas" w:cs="Courier New"/>
          <w:b/>
          <w:bCs/>
          <w:color w:val="000000"/>
          <w:sz w:val="20"/>
          <w:szCs w:val="20"/>
          <w:lang w:eastAsia="en-US"/>
        </w:rPr>
        <w:t>Cylinder extends Circle</w:t>
      </w: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private instance variable</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private double height;</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Constructor</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Cylinder(double height, double radius)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super(radius);</w:t>
      </w:r>
      <w:r w:rsidR="005516BE">
        <w:rPr>
          <w:rFonts w:ascii="Consolas" w:eastAsia="Times New Roman" w:hAnsi="Consolas" w:cs="Courier New"/>
          <w:color w:val="000000"/>
          <w:sz w:val="20"/>
          <w:szCs w:val="20"/>
          <w:lang w:eastAsia="en-US"/>
        </w:rPr>
        <w:t xml:space="preserve"> // khởi tạo đầy đủ chứ ko sử dụng super cho bài tập này</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this.height = height;</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Getter</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double getHeight()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this.height;</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Return the volume of this cylinder</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double getVolumne()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super.getArea() * height;</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Override the inherited method to return the surface area</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@Override</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double getArea()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2.0 * Math.PI * getRadius() * height;</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r w:rsidRPr="007C5FC2">
        <w:rPr>
          <w:rFonts w:ascii="Consolas" w:eastAsia="Times New Roman" w:hAnsi="Consolas" w:cs="Courier New"/>
          <w:color w:val="009900"/>
          <w:sz w:val="20"/>
          <w:szCs w:val="20"/>
          <w:lang w:eastAsia="en-US"/>
        </w:rPr>
        <w:t>// Override the inherited method to describe itself</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@Override</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public String toString()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return "Cylinder[height=" + height + "," + super.toString() +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 xml:space="preserve">   }</w:t>
      </w:r>
    </w:p>
    <w:p w:rsidR="007C5FC2" w:rsidRPr="007C5FC2" w:rsidRDefault="007C5FC2" w:rsidP="007C5FC2">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7C5FC2">
        <w:rPr>
          <w:rFonts w:ascii="Consolas" w:eastAsia="Times New Roman" w:hAnsi="Consolas" w:cs="Courier New"/>
          <w:color w:val="000000"/>
          <w:sz w:val="20"/>
          <w:szCs w:val="20"/>
          <w:lang w:eastAsia="en-US"/>
        </w:rPr>
        <w:t>}</w:t>
      </w:r>
    </w:p>
    <w:p w:rsidR="007C5FC2" w:rsidRPr="00A6784B" w:rsidRDefault="00A6784B" w:rsidP="00F112DE">
      <w:pPr>
        <w:pStyle w:val="Heading2"/>
      </w:pPr>
      <w:r w:rsidRPr="00A6784B">
        <w:lastRenderedPageBreak/>
        <w:t>Bài tập 1.2</w:t>
      </w:r>
      <w:r w:rsidR="008711DA">
        <w:t xml:space="preserve"> (override)</w:t>
      </w:r>
    </w:p>
    <w:p w:rsidR="00A6784B" w:rsidRDefault="00A6784B" w:rsidP="009A2981">
      <w:pPr>
        <w:rPr>
          <w:rFonts w:eastAsiaTheme="minorHAnsi"/>
          <w:lang w:eastAsia="en-US"/>
        </w:rPr>
      </w:pPr>
      <w:r>
        <w:rPr>
          <w:noProof/>
        </w:rPr>
        <w:drawing>
          <wp:inline distT="0" distB="0" distL="0" distR="0" wp14:anchorId="13493022" wp14:editId="771AFC6D">
            <wp:extent cx="5943600" cy="472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28845"/>
                    </a:xfrm>
                    <a:prstGeom prst="rect">
                      <a:avLst/>
                    </a:prstGeom>
                  </pic:spPr>
                </pic:pic>
              </a:graphicData>
            </a:graphic>
          </wp:inline>
        </w:drawing>
      </w:r>
    </w:p>
    <w:p w:rsidR="005E7958" w:rsidRDefault="005E7958" w:rsidP="00F112DE">
      <w:pPr>
        <w:pStyle w:val="Heading2"/>
      </w:pPr>
      <w:r w:rsidRPr="00A6784B">
        <w:lastRenderedPageBreak/>
        <w:t>Bài tập 1.</w:t>
      </w:r>
      <w:r>
        <w:t>3 (override)</w:t>
      </w:r>
    </w:p>
    <w:p w:rsidR="00A10280" w:rsidRDefault="00A10280" w:rsidP="00A10280">
      <w:r>
        <w:rPr>
          <w:noProof/>
        </w:rPr>
        <w:drawing>
          <wp:inline distT="0" distB="0" distL="0" distR="0" wp14:anchorId="447729A1" wp14:editId="2AAD6D90">
            <wp:extent cx="5364945" cy="511346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945" cy="5113463"/>
                    </a:xfrm>
                    <a:prstGeom prst="rect">
                      <a:avLst/>
                    </a:prstGeom>
                  </pic:spPr>
                </pic:pic>
              </a:graphicData>
            </a:graphic>
          </wp:inline>
        </w:drawing>
      </w:r>
    </w:p>
    <w:p w:rsidR="008901B9" w:rsidRDefault="008901B9" w:rsidP="00F112DE">
      <w:pPr>
        <w:pStyle w:val="Heading2"/>
      </w:pPr>
      <w:r>
        <w:lastRenderedPageBreak/>
        <w:t>Bài tập 1.4</w:t>
      </w:r>
    </w:p>
    <w:p w:rsidR="008901B9" w:rsidRPr="00A10280" w:rsidRDefault="008901B9" w:rsidP="00A10280">
      <w:r>
        <w:rPr>
          <w:noProof/>
        </w:rPr>
        <w:drawing>
          <wp:inline distT="0" distB="0" distL="0" distR="0" wp14:anchorId="35887583" wp14:editId="571BB760">
            <wp:extent cx="5585944" cy="57612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5944" cy="5761219"/>
                    </a:xfrm>
                    <a:prstGeom prst="rect">
                      <a:avLst/>
                    </a:prstGeom>
                  </pic:spPr>
                </pic:pic>
              </a:graphicData>
            </a:graphic>
          </wp:inline>
        </w:drawing>
      </w:r>
    </w:p>
    <w:p w:rsidR="006074CA" w:rsidRPr="00000920" w:rsidRDefault="006074CA" w:rsidP="00F112DE">
      <w:pPr>
        <w:pStyle w:val="Heading2"/>
      </w:pPr>
      <w:r w:rsidRPr="00000920">
        <w:t>Bài tập 2</w:t>
      </w:r>
      <w:r w:rsidR="00D14B7B" w:rsidRPr="00000920">
        <w:t xml:space="preserve"> (override</w:t>
      </w:r>
      <w:r w:rsidR="0069285F" w:rsidRPr="00000920">
        <w:t>, polymorphism</w:t>
      </w:r>
      <w:r w:rsidR="00D14B7B" w:rsidRPr="00000920">
        <w:t>)</w:t>
      </w:r>
    </w:p>
    <w:p w:rsidR="006074CA" w:rsidRDefault="006074CA" w:rsidP="006074CA">
      <w:pPr>
        <w:rPr>
          <w:rFonts w:eastAsiaTheme="minorHAnsi"/>
          <w:lang w:eastAsia="en-US"/>
        </w:rPr>
      </w:pPr>
      <w:r>
        <w:rPr>
          <w:rFonts w:eastAsiaTheme="minorHAnsi"/>
          <w:lang w:eastAsia="en-US"/>
        </w:rPr>
        <w:t xml:space="preserve">Xây dựng 1 lớp </w:t>
      </w:r>
      <w:r w:rsidR="0065546D" w:rsidRPr="001B2496">
        <w:rPr>
          <w:rFonts w:eastAsiaTheme="minorHAnsi"/>
          <w:b/>
          <w:lang w:eastAsia="en-US"/>
        </w:rPr>
        <w:t>Shape</w:t>
      </w:r>
      <w:r w:rsidR="0065546D">
        <w:rPr>
          <w:rFonts w:eastAsiaTheme="minorHAnsi"/>
          <w:lang w:eastAsia="en-US"/>
        </w:rPr>
        <w:t xml:space="preserve"> </w:t>
      </w:r>
      <w:r>
        <w:rPr>
          <w:rFonts w:eastAsiaTheme="minorHAnsi"/>
          <w:lang w:eastAsia="en-US"/>
        </w:rPr>
        <w:t xml:space="preserve">gồm có các thuộc tính </w:t>
      </w:r>
      <w:r w:rsidRPr="001B2496">
        <w:rPr>
          <w:rFonts w:eastAsiaTheme="minorHAnsi"/>
          <w:b/>
          <w:lang w:eastAsia="en-US"/>
        </w:rPr>
        <w:t>protected</w:t>
      </w:r>
      <w:r>
        <w:rPr>
          <w:rFonts w:eastAsiaTheme="minorHAnsi"/>
          <w:lang w:eastAsia="en-US"/>
        </w:rPr>
        <w:t xml:space="preserve"> sau: </w:t>
      </w:r>
      <w:r w:rsidR="006E146F">
        <w:rPr>
          <w:rFonts w:eastAsiaTheme="minorHAnsi"/>
          <w:lang w:eastAsia="en-US"/>
        </w:rPr>
        <w:t>color (</w:t>
      </w:r>
      <w:r w:rsidR="006E146F" w:rsidRPr="001B2496">
        <w:rPr>
          <w:rFonts w:eastAsiaTheme="minorHAnsi"/>
          <w:b/>
          <w:lang w:eastAsia="en-US"/>
        </w:rPr>
        <w:t>String</w:t>
      </w:r>
      <w:r w:rsidR="006E146F">
        <w:rPr>
          <w:rFonts w:eastAsiaTheme="minorHAnsi"/>
          <w:lang w:eastAsia="en-US"/>
        </w:rPr>
        <w:t>), filled (</w:t>
      </w:r>
      <w:r w:rsidR="006E146F" w:rsidRPr="001B2496">
        <w:rPr>
          <w:rFonts w:eastAsiaTheme="minorHAnsi"/>
          <w:b/>
          <w:lang w:eastAsia="en-US"/>
        </w:rPr>
        <w:t>boolean</w:t>
      </w:r>
      <w:r w:rsidR="006E146F">
        <w:rPr>
          <w:rFonts w:eastAsiaTheme="minorHAnsi"/>
          <w:lang w:eastAsia="en-US"/>
        </w:rPr>
        <w:t xml:space="preserve">), phương thức khởi tạo cho </w:t>
      </w:r>
      <w:r w:rsidR="006E146F" w:rsidRPr="001B2496">
        <w:rPr>
          <w:rFonts w:eastAsiaTheme="minorHAnsi"/>
          <w:b/>
          <w:lang w:eastAsia="en-US"/>
        </w:rPr>
        <w:t>color</w:t>
      </w:r>
      <w:r w:rsidR="006E146F">
        <w:rPr>
          <w:rFonts w:eastAsiaTheme="minorHAnsi"/>
          <w:lang w:eastAsia="en-US"/>
        </w:rPr>
        <w:t xml:space="preserve">, </w:t>
      </w:r>
      <w:r w:rsidR="006E146F" w:rsidRPr="001B2496">
        <w:rPr>
          <w:rFonts w:eastAsiaTheme="minorHAnsi"/>
          <w:b/>
          <w:lang w:eastAsia="en-US"/>
        </w:rPr>
        <w:t>filled</w:t>
      </w:r>
      <w:r w:rsidR="003408D9">
        <w:rPr>
          <w:rFonts w:eastAsiaTheme="minorHAnsi"/>
          <w:b/>
          <w:lang w:eastAsia="en-US"/>
        </w:rPr>
        <w:t xml:space="preserve"> </w:t>
      </w:r>
      <w:r w:rsidR="003408D9">
        <w:rPr>
          <w:rFonts w:eastAsiaTheme="minorHAnsi"/>
          <w:lang w:eastAsia="en-US"/>
        </w:rPr>
        <w:t xml:space="preserve">cùng các getters và setters, </w:t>
      </w:r>
      <w:r>
        <w:rPr>
          <w:rFonts w:eastAsiaTheme="minorHAnsi"/>
          <w:lang w:eastAsia="en-US"/>
        </w:rPr>
        <w:t xml:space="preserve">phương thức </w:t>
      </w:r>
      <w:r w:rsidRPr="001B2496">
        <w:rPr>
          <w:rFonts w:eastAsiaTheme="minorHAnsi"/>
          <w:b/>
          <w:lang w:eastAsia="en-US"/>
        </w:rPr>
        <w:t>getArea()</w:t>
      </w:r>
      <w:r>
        <w:rPr>
          <w:rFonts w:eastAsiaTheme="minorHAnsi"/>
          <w:lang w:eastAsia="en-US"/>
        </w:rPr>
        <w:t xml:space="preserve"> luôn trả về 0</w:t>
      </w:r>
      <w:r w:rsidR="00236F1A">
        <w:rPr>
          <w:rFonts w:eastAsiaTheme="minorHAnsi"/>
          <w:lang w:eastAsia="en-US"/>
        </w:rPr>
        <w:t>.</w:t>
      </w:r>
    </w:p>
    <w:p w:rsidR="006074CA" w:rsidRDefault="006074CA" w:rsidP="006074CA">
      <w:pPr>
        <w:rPr>
          <w:rFonts w:eastAsiaTheme="minorHAnsi"/>
          <w:lang w:eastAsia="en-US"/>
        </w:rPr>
      </w:pPr>
      <w:r>
        <w:rPr>
          <w:rFonts w:eastAsiaTheme="minorHAnsi"/>
          <w:lang w:eastAsia="en-US"/>
        </w:rPr>
        <w:t xml:space="preserve">Xây dựng lớp </w:t>
      </w:r>
      <w:r w:rsidRPr="001B2496">
        <w:rPr>
          <w:rFonts w:eastAsiaTheme="minorHAnsi"/>
          <w:b/>
          <w:lang w:eastAsia="en-US"/>
        </w:rPr>
        <w:t>Circle</w:t>
      </w:r>
      <w:r>
        <w:rPr>
          <w:rFonts w:eastAsiaTheme="minorHAnsi"/>
          <w:lang w:eastAsia="en-US"/>
        </w:rPr>
        <w:t xml:space="preserve"> kế thừa từ lớp </w:t>
      </w:r>
      <w:r w:rsidR="0065546D" w:rsidRPr="001B2496">
        <w:rPr>
          <w:rFonts w:eastAsiaTheme="minorHAnsi"/>
          <w:b/>
          <w:lang w:eastAsia="en-US"/>
        </w:rPr>
        <w:t>Shape</w:t>
      </w:r>
      <w:r>
        <w:rPr>
          <w:rFonts w:eastAsiaTheme="minorHAnsi"/>
          <w:lang w:eastAsia="en-US"/>
        </w:rPr>
        <w:t xml:space="preserve">, có thuộc tính bổ sung là </w:t>
      </w:r>
      <w:r w:rsidRPr="001B2496">
        <w:rPr>
          <w:rFonts w:eastAsiaTheme="minorHAnsi"/>
          <w:b/>
          <w:lang w:eastAsia="en-US"/>
        </w:rPr>
        <w:t>radius</w:t>
      </w:r>
      <w:r>
        <w:rPr>
          <w:rFonts w:eastAsiaTheme="minorHAnsi"/>
          <w:lang w:eastAsia="en-US"/>
        </w:rPr>
        <w:t xml:space="preserve">, </w:t>
      </w:r>
      <w:r w:rsidR="009A3D77">
        <w:rPr>
          <w:rFonts w:eastAsiaTheme="minorHAnsi"/>
          <w:lang w:eastAsia="en-US"/>
        </w:rPr>
        <w:t xml:space="preserve">xây dựng hàm khởi tạo có tham số, </w:t>
      </w:r>
      <w:r>
        <w:rPr>
          <w:rFonts w:eastAsiaTheme="minorHAnsi"/>
          <w:lang w:eastAsia="en-US"/>
        </w:rPr>
        <w:t xml:space="preserve">override lại phương thức </w:t>
      </w:r>
      <w:r w:rsidRPr="001B2496">
        <w:rPr>
          <w:rFonts w:eastAsiaTheme="minorHAnsi"/>
          <w:b/>
          <w:lang w:eastAsia="en-US"/>
        </w:rPr>
        <w:t>getArea()</w:t>
      </w:r>
      <w:r>
        <w:rPr>
          <w:rFonts w:eastAsiaTheme="minorHAnsi"/>
          <w:lang w:eastAsia="en-US"/>
        </w:rPr>
        <w:t xml:space="preserve"> để trả về giá trị diện tích của </w:t>
      </w:r>
      <w:r w:rsidRPr="001B2496">
        <w:rPr>
          <w:rFonts w:eastAsiaTheme="minorHAnsi"/>
          <w:b/>
          <w:lang w:eastAsia="en-US"/>
        </w:rPr>
        <w:t>Circle</w:t>
      </w:r>
      <w:r>
        <w:rPr>
          <w:rFonts w:eastAsiaTheme="minorHAnsi"/>
          <w:lang w:eastAsia="en-US"/>
        </w:rPr>
        <w:t>.</w:t>
      </w:r>
    </w:p>
    <w:p w:rsidR="006074CA" w:rsidRDefault="006074CA" w:rsidP="006074CA">
      <w:pPr>
        <w:rPr>
          <w:rFonts w:eastAsiaTheme="minorHAnsi"/>
          <w:lang w:eastAsia="en-US"/>
        </w:rPr>
      </w:pPr>
      <w:r>
        <w:rPr>
          <w:rFonts w:eastAsiaTheme="minorHAnsi"/>
          <w:lang w:eastAsia="en-US"/>
        </w:rPr>
        <w:t xml:space="preserve">Xây dựng lớp </w:t>
      </w:r>
      <w:r w:rsidRPr="001B2496">
        <w:rPr>
          <w:rFonts w:eastAsiaTheme="minorHAnsi"/>
          <w:b/>
          <w:lang w:eastAsia="en-US"/>
        </w:rPr>
        <w:t>Test</w:t>
      </w:r>
      <w:r w:rsidR="0065546D" w:rsidRPr="001B2496">
        <w:rPr>
          <w:rFonts w:eastAsiaTheme="minorHAnsi"/>
          <w:b/>
          <w:lang w:eastAsia="en-US"/>
        </w:rPr>
        <w:t>Shape</w:t>
      </w:r>
      <w:r>
        <w:rPr>
          <w:rFonts w:eastAsiaTheme="minorHAnsi"/>
          <w:lang w:eastAsia="en-US"/>
        </w:rPr>
        <w:t xml:space="preserve"> có phương thức main để khởi tạo đối tượng </w:t>
      </w:r>
      <w:r w:rsidRPr="001B2496">
        <w:rPr>
          <w:rFonts w:eastAsiaTheme="minorHAnsi"/>
          <w:b/>
          <w:lang w:eastAsia="en-US"/>
        </w:rPr>
        <w:t>Circle</w:t>
      </w:r>
      <w:r>
        <w:rPr>
          <w:rFonts w:eastAsiaTheme="minorHAnsi"/>
          <w:lang w:eastAsia="en-US"/>
        </w:rPr>
        <w:t xml:space="preserve"> và in ra </w:t>
      </w:r>
      <w:r w:rsidR="00236F1A">
        <w:rPr>
          <w:rFonts w:eastAsiaTheme="minorHAnsi"/>
          <w:lang w:eastAsia="en-US"/>
        </w:rPr>
        <w:t>thông tin diện tích của nó</w:t>
      </w:r>
      <w:r>
        <w:rPr>
          <w:rFonts w:eastAsiaTheme="minorHAnsi"/>
          <w:lang w:eastAsia="en-US"/>
        </w:rPr>
        <w:t>.</w:t>
      </w:r>
    </w:p>
    <w:p w:rsidR="003D25A9" w:rsidRPr="00000920" w:rsidRDefault="003D25A9" w:rsidP="00F112DE">
      <w:pPr>
        <w:pStyle w:val="Heading2"/>
      </w:pPr>
      <w:r w:rsidRPr="00000920">
        <w:lastRenderedPageBreak/>
        <w:t>Bài tập 2.1 (override, polymorphism)</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3D25A9">
        <w:rPr>
          <w:rFonts w:ascii="Consolas" w:eastAsia="Times New Roman" w:hAnsi="Consolas" w:cs="Courier New"/>
          <w:color w:val="009900"/>
          <w:sz w:val="20"/>
          <w:szCs w:val="20"/>
          <w:lang w:eastAsia="en-US"/>
        </w:rPr>
        <w:t>/*</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3D25A9">
        <w:rPr>
          <w:rFonts w:ascii="Consolas" w:eastAsia="Times New Roman" w:hAnsi="Consolas" w:cs="Courier New"/>
          <w:color w:val="009900"/>
          <w:sz w:val="20"/>
          <w:szCs w:val="20"/>
          <w:lang w:eastAsia="en-US"/>
        </w:rPr>
        <w:t xml:space="preserve"> * The superclass Monster defines the expected common behaviors for its subclasses.</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99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public class Monster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private instance variable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private String name;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Constructor</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public Monster(String name)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this.name = name;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Define common behavior for all its subclasses</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public String attack()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return "!^_&amp;^$@+%$* I don't know how to attack!";</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We have a problem here!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9900"/>
          <w:sz w:val="20"/>
          <w:szCs w:val="20"/>
          <w:lang w:eastAsia="en-US"/>
        </w:rPr>
        <w:t xml:space="preserve">      // We need to return a String; else, compilation error!</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w:t>
      </w:r>
    </w:p>
    <w:p w:rsidR="003D25A9" w:rsidRDefault="003D25A9" w:rsidP="006074CA">
      <w:pPr>
        <w:rPr>
          <w:rFonts w:eastAsiaTheme="minorHAnsi"/>
          <w:lang w:eastAsia="en-US"/>
        </w:rPr>
      </w:pPr>
    </w:p>
    <w:p w:rsidR="003D25A9" w:rsidRDefault="003D25A9" w:rsidP="006074CA">
      <w:pPr>
        <w:rPr>
          <w:rFonts w:eastAsiaTheme="minorHAnsi"/>
          <w:lang w:eastAsia="en-US"/>
        </w:rPr>
      </w:pPr>
    </w:p>
    <w:p w:rsidR="003D25A9" w:rsidRDefault="003D25A9" w:rsidP="006074CA">
      <w:pPr>
        <w:rPr>
          <w:rFonts w:eastAsiaTheme="minorHAnsi"/>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public class FireMonster extends Monster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Constructor</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public FireMonster(String name)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super(name);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Subclass provides actual implementation</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@Override public String attack()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return "Attack with fire!";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w:t>
      </w:r>
    </w:p>
    <w:p w:rsidR="003D25A9" w:rsidRDefault="003D25A9" w:rsidP="006074CA">
      <w:pPr>
        <w:rPr>
          <w:rFonts w:eastAsiaTheme="minorHAnsi"/>
          <w:lang w:eastAsia="en-US"/>
        </w:rPr>
      </w:pPr>
    </w:p>
    <w:p w:rsidR="003D25A9" w:rsidRDefault="003D25A9" w:rsidP="006074CA">
      <w:pPr>
        <w:rPr>
          <w:rFonts w:eastAsiaTheme="minorHAnsi"/>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public class WaterMonster extends Monster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Constructor</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public WaterMonster(String name)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super(name);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Subclass provides actual implementation</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lastRenderedPageBreak/>
        <w:t xml:space="preserve">   @Override public String attack()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return "Attack with water!";</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w:t>
      </w:r>
    </w:p>
    <w:p w:rsidR="003D25A9" w:rsidRDefault="003D25A9" w:rsidP="006074CA">
      <w:pPr>
        <w:rPr>
          <w:rFonts w:eastAsiaTheme="minorHAnsi"/>
          <w:lang w:eastAsia="en-US"/>
        </w:rPr>
      </w:pPr>
    </w:p>
    <w:p w:rsidR="003D25A9" w:rsidRDefault="003D25A9" w:rsidP="006074CA">
      <w:pPr>
        <w:rPr>
          <w:rFonts w:eastAsiaTheme="minorHAnsi"/>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public class StoneMonster extends Monster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Constructor</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public StoneMonster(String name)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super(name);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Subclass provides actual implementation</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@Override public String attack()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return "Attack with stones!";</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w:t>
      </w:r>
    </w:p>
    <w:p w:rsidR="003D25A9" w:rsidRDefault="003D25A9" w:rsidP="006074CA">
      <w:pPr>
        <w:rPr>
          <w:rFonts w:eastAsiaTheme="minorHAnsi"/>
          <w:lang w:eastAsia="en-US"/>
        </w:rPr>
      </w:pPr>
    </w:p>
    <w:p w:rsidR="003D25A9" w:rsidRDefault="003D25A9" w:rsidP="006074CA">
      <w:pPr>
        <w:rPr>
          <w:rFonts w:eastAsiaTheme="minorHAnsi"/>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public class </w:t>
      </w:r>
      <w:r w:rsidRPr="003D25A9">
        <w:rPr>
          <w:rFonts w:ascii="Consolas" w:eastAsia="Times New Roman" w:hAnsi="Consolas" w:cs="Courier New"/>
          <w:b/>
          <w:bCs/>
          <w:color w:val="000000"/>
          <w:sz w:val="20"/>
          <w:szCs w:val="20"/>
          <w:lang w:eastAsia="en-US"/>
        </w:rPr>
        <w:t>TestMonster</w:t>
      </w: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public static void main(String[] args)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Program at the "interface" defined in the superclass.</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9900"/>
          <w:sz w:val="20"/>
          <w:szCs w:val="20"/>
          <w:lang w:eastAsia="en-US"/>
        </w:rPr>
        <w:t xml:space="preserve">      // Declare instances of the superclass, substituted by subclasses.</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Monster m1 = new FireMonster("r2u2");   </w:t>
      </w:r>
      <w:r w:rsidRPr="003D25A9">
        <w:rPr>
          <w:rFonts w:ascii="Consolas" w:eastAsia="Times New Roman" w:hAnsi="Consolas" w:cs="Courier New"/>
          <w:color w:val="009900"/>
          <w:sz w:val="20"/>
          <w:szCs w:val="20"/>
          <w:lang w:eastAsia="en-US"/>
        </w:rPr>
        <w:t>// upcast</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Monster m2 = new WaterMonster("u2r2");  </w:t>
      </w:r>
      <w:r w:rsidRPr="003D25A9">
        <w:rPr>
          <w:rFonts w:ascii="Consolas" w:eastAsia="Times New Roman" w:hAnsi="Consolas" w:cs="Courier New"/>
          <w:color w:val="009900"/>
          <w:sz w:val="20"/>
          <w:szCs w:val="20"/>
          <w:lang w:eastAsia="en-US"/>
        </w:rPr>
        <w:t>// upcast</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Monster m3 = new StoneMonster("r2r2");  </w:t>
      </w:r>
      <w:r w:rsidRPr="003D25A9">
        <w:rPr>
          <w:rFonts w:ascii="Consolas" w:eastAsia="Times New Roman" w:hAnsi="Consolas" w:cs="Courier New"/>
          <w:color w:val="009900"/>
          <w:sz w:val="20"/>
          <w:szCs w:val="20"/>
          <w:lang w:eastAsia="en-US"/>
        </w:rPr>
        <w:t>// upcast</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Invoke the actual implementation</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System.out.println(m1.attack());  </w:t>
      </w:r>
      <w:r w:rsidRPr="003D25A9">
        <w:rPr>
          <w:rFonts w:ascii="Consolas" w:eastAsia="Times New Roman" w:hAnsi="Consolas" w:cs="Courier New"/>
          <w:color w:val="009900"/>
          <w:sz w:val="20"/>
          <w:szCs w:val="20"/>
          <w:lang w:eastAsia="en-US"/>
        </w:rPr>
        <w:t>// Run FireMonster's attack()</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System.out.println(m2.attack());  </w:t>
      </w:r>
      <w:r w:rsidRPr="003D25A9">
        <w:rPr>
          <w:rFonts w:ascii="Consolas" w:eastAsia="Times New Roman" w:hAnsi="Consolas" w:cs="Courier New"/>
          <w:color w:val="009900"/>
          <w:sz w:val="20"/>
          <w:szCs w:val="20"/>
          <w:lang w:eastAsia="en-US"/>
        </w:rPr>
        <w:t>// Run WaterMonster's attack()</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System.out.println(m3.attack());  </w:t>
      </w:r>
      <w:r w:rsidRPr="003D25A9">
        <w:rPr>
          <w:rFonts w:ascii="Consolas" w:eastAsia="Times New Roman" w:hAnsi="Consolas" w:cs="Courier New"/>
          <w:color w:val="009900"/>
          <w:sz w:val="20"/>
          <w:szCs w:val="20"/>
          <w:lang w:eastAsia="en-US"/>
        </w:rPr>
        <w:t>// Run StoneMonster's attack()</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m1 dies, generate a new instance and re-assign to m1.</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m1 = new StoneMonster("a2b2");  </w:t>
      </w:r>
      <w:r w:rsidRPr="003D25A9">
        <w:rPr>
          <w:rFonts w:ascii="Consolas" w:eastAsia="Times New Roman" w:hAnsi="Consolas" w:cs="Courier New"/>
          <w:color w:val="009900"/>
          <w:sz w:val="20"/>
          <w:szCs w:val="20"/>
          <w:lang w:eastAsia="en-US"/>
        </w:rPr>
        <w:t>// upcast</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System.out.println(m1.attack());  </w:t>
      </w:r>
      <w:r w:rsidRPr="003D25A9">
        <w:rPr>
          <w:rFonts w:ascii="Consolas" w:eastAsia="Times New Roman" w:hAnsi="Consolas" w:cs="Courier New"/>
          <w:color w:val="009900"/>
          <w:sz w:val="20"/>
          <w:szCs w:val="20"/>
          <w:lang w:eastAsia="en-US"/>
        </w:rPr>
        <w:t>// Run StoneMonster's attack()</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r w:rsidRPr="003D25A9">
        <w:rPr>
          <w:rFonts w:ascii="Consolas" w:eastAsia="Times New Roman" w:hAnsi="Consolas" w:cs="Courier New"/>
          <w:color w:val="009900"/>
          <w:sz w:val="20"/>
          <w:szCs w:val="20"/>
          <w:lang w:eastAsia="en-US"/>
        </w:rPr>
        <w:t>// We have a problem here!!!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Monster m4 = new Monster("u2u2");</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System.out.println(m4.attack());  </w:t>
      </w:r>
      <w:r w:rsidRPr="003D25A9">
        <w:rPr>
          <w:rFonts w:ascii="Consolas" w:eastAsia="Times New Roman" w:hAnsi="Consolas" w:cs="Courier New"/>
          <w:color w:val="009900"/>
          <w:sz w:val="20"/>
          <w:szCs w:val="20"/>
          <w:lang w:eastAsia="en-US"/>
        </w:rPr>
        <w:t>// garbage!!!</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 xml:space="preserve">   }</w:t>
      </w:r>
    </w:p>
    <w:p w:rsidR="003D25A9" w:rsidRPr="003D25A9" w:rsidRDefault="003D25A9" w:rsidP="003D25A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3D25A9">
        <w:rPr>
          <w:rFonts w:ascii="Consolas" w:eastAsia="Times New Roman" w:hAnsi="Consolas" w:cs="Courier New"/>
          <w:color w:val="000000"/>
          <w:sz w:val="20"/>
          <w:szCs w:val="20"/>
          <w:lang w:eastAsia="en-US"/>
        </w:rPr>
        <w:t>}</w:t>
      </w:r>
    </w:p>
    <w:p w:rsidR="003D25A9" w:rsidRDefault="003D25A9" w:rsidP="006074CA">
      <w:pPr>
        <w:rPr>
          <w:rFonts w:eastAsiaTheme="minorHAnsi"/>
          <w:lang w:eastAsia="en-US"/>
        </w:rPr>
      </w:pPr>
    </w:p>
    <w:p w:rsidR="00435647" w:rsidRPr="00000920" w:rsidRDefault="00435647" w:rsidP="00F112DE">
      <w:pPr>
        <w:pStyle w:val="Heading2"/>
      </w:pPr>
      <w:r w:rsidRPr="00000920">
        <w:lastRenderedPageBreak/>
        <w:t>Bài tập 3</w:t>
      </w:r>
      <w:r w:rsidR="00AA639D" w:rsidRPr="00000920">
        <w:t>/40</w:t>
      </w:r>
      <w:r w:rsidR="00D14B7B" w:rsidRPr="00000920">
        <w:t xml:space="preserve"> (abstract, override</w:t>
      </w:r>
      <w:r w:rsidR="008409EB" w:rsidRPr="00000920">
        <w:t>, polymorphism</w:t>
      </w:r>
      <w:r w:rsidR="00D14B7B" w:rsidRPr="00000920">
        <w:t>)</w:t>
      </w:r>
    </w:p>
    <w:p w:rsidR="00435647" w:rsidRDefault="00435647" w:rsidP="00435647">
      <w:pPr>
        <w:rPr>
          <w:rFonts w:eastAsiaTheme="minorHAnsi"/>
          <w:lang w:eastAsia="en-US"/>
        </w:rPr>
      </w:pPr>
      <w:r>
        <w:rPr>
          <w:rFonts w:eastAsiaTheme="minorHAnsi"/>
          <w:lang w:eastAsia="en-US"/>
        </w:rPr>
        <w:t xml:space="preserve">Xây dựng 1 lớp </w:t>
      </w:r>
      <w:r w:rsidR="0065546D" w:rsidRPr="001B2496">
        <w:rPr>
          <w:rFonts w:eastAsiaTheme="minorHAnsi"/>
          <w:b/>
          <w:lang w:eastAsia="en-US"/>
        </w:rPr>
        <w:t>Shape</w:t>
      </w:r>
      <w:r>
        <w:rPr>
          <w:rFonts w:eastAsiaTheme="minorHAnsi"/>
          <w:lang w:eastAsia="en-US"/>
        </w:rPr>
        <w:t xml:space="preserve"> gồm có các thuộc tính </w:t>
      </w:r>
      <w:r w:rsidRPr="001B2496">
        <w:rPr>
          <w:rFonts w:eastAsiaTheme="minorHAnsi"/>
          <w:b/>
          <w:lang w:eastAsia="en-US"/>
        </w:rPr>
        <w:t>protected</w:t>
      </w:r>
      <w:r>
        <w:rPr>
          <w:rFonts w:eastAsiaTheme="minorHAnsi"/>
          <w:lang w:eastAsia="en-US"/>
        </w:rPr>
        <w:t xml:space="preserve"> sau: color (</w:t>
      </w:r>
      <w:r w:rsidRPr="001B2496">
        <w:rPr>
          <w:rFonts w:eastAsiaTheme="minorHAnsi"/>
          <w:b/>
          <w:lang w:eastAsia="en-US"/>
        </w:rPr>
        <w:t>String</w:t>
      </w:r>
      <w:r>
        <w:rPr>
          <w:rFonts w:eastAsiaTheme="minorHAnsi"/>
          <w:lang w:eastAsia="en-US"/>
        </w:rPr>
        <w:t>), filled (</w:t>
      </w:r>
      <w:r w:rsidRPr="001B2496">
        <w:rPr>
          <w:rFonts w:eastAsiaTheme="minorHAnsi"/>
          <w:b/>
          <w:lang w:eastAsia="en-US"/>
        </w:rPr>
        <w:t>boolean</w:t>
      </w:r>
      <w:r>
        <w:rPr>
          <w:rFonts w:eastAsiaTheme="minorHAnsi"/>
          <w:lang w:eastAsia="en-US"/>
        </w:rPr>
        <w:t xml:space="preserve">), phương thức khởi tạo cho color, filled và phương thức </w:t>
      </w:r>
      <w:r w:rsidRPr="001B2496">
        <w:rPr>
          <w:rFonts w:eastAsiaTheme="minorHAnsi"/>
          <w:b/>
          <w:lang w:eastAsia="en-US"/>
        </w:rPr>
        <w:t>abstract</w:t>
      </w:r>
      <w:r>
        <w:rPr>
          <w:rFonts w:eastAsiaTheme="minorHAnsi"/>
          <w:lang w:eastAsia="en-US"/>
        </w:rPr>
        <w:t xml:space="preserve"> </w:t>
      </w:r>
      <w:r w:rsidRPr="001B2496">
        <w:rPr>
          <w:rFonts w:eastAsiaTheme="minorHAnsi"/>
          <w:b/>
          <w:lang w:eastAsia="en-US"/>
        </w:rPr>
        <w:t>getArea()</w:t>
      </w:r>
      <w:r w:rsidR="00236F1A">
        <w:rPr>
          <w:rFonts w:eastAsiaTheme="minorHAnsi"/>
          <w:lang w:eastAsia="en-US"/>
        </w:rPr>
        <w:t>.</w:t>
      </w:r>
    </w:p>
    <w:p w:rsidR="00435647" w:rsidRDefault="00435647" w:rsidP="00435647">
      <w:pPr>
        <w:rPr>
          <w:rFonts w:eastAsiaTheme="minorHAnsi"/>
          <w:lang w:eastAsia="en-US"/>
        </w:rPr>
      </w:pPr>
      <w:r>
        <w:rPr>
          <w:rFonts w:eastAsiaTheme="minorHAnsi"/>
          <w:lang w:eastAsia="en-US"/>
        </w:rPr>
        <w:t xml:space="preserve">Xây dựng lớp </w:t>
      </w:r>
      <w:r w:rsidRPr="001B2496">
        <w:rPr>
          <w:rFonts w:eastAsiaTheme="minorHAnsi"/>
          <w:b/>
          <w:lang w:eastAsia="en-US"/>
        </w:rPr>
        <w:t>Circle</w:t>
      </w:r>
      <w:r>
        <w:rPr>
          <w:rFonts w:eastAsiaTheme="minorHAnsi"/>
          <w:lang w:eastAsia="en-US"/>
        </w:rPr>
        <w:t xml:space="preserve">, kế thừa từ lớp </w:t>
      </w:r>
      <w:r w:rsidR="0065546D" w:rsidRPr="001B2496">
        <w:rPr>
          <w:rFonts w:eastAsiaTheme="minorHAnsi"/>
          <w:b/>
          <w:lang w:eastAsia="en-US"/>
        </w:rPr>
        <w:t>Shape</w:t>
      </w:r>
      <w:r>
        <w:rPr>
          <w:rFonts w:eastAsiaTheme="minorHAnsi"/>
          <w:lang w:eastAsia="en-US"/>
        </w:rPr>
        <w:t xml:space="preserve">, có thuộc tính bổ sung là </w:t>
      </w:r>
      <w:r w:rsidRPr="001B2496">
        <w:rPr>
          <w:rFonts w:eastAsiaTheme="minorHAnsi"/>
          <w:b/>
          <w:lang w:eastAsia="en-US"/>
        </w:rPr>
        <w:t>radius</w:t>
      </w:r>
      <w:r>
        <w:rPr>
          <w:rFonts w:eastAsiaTheme="minorHAnsi"/>
          <w:lang w:eastAsia="en-US"/>
        </w:rPr>
        <w:t>,</w:t>
      </w:r>
      <w:r w:rsidR="00B110E5">
        <w:rPr>
          <w:rFonts w:eastAsiaTheme="minorHAnsi"/>
          <w:lang w:eastAsia="en-US"/>
        </w:rPr>
        <w:t xml:space="preserve"> xây dựng phương thức khởi tạo, </w:t>
      </w:r>
      <w:r>
        <w:rPr>
          <w:rFonts w:eastAsiaTheme="minorHAnsi"/>
          <w:lang w:eastAsia="en-US"/>
        </w:rPr>
        <w:t xml:space="preserve">override lại phương thức </w:t>
      </w:r>
      <w:r w:rsidRPr="001B2496">
        <w:rPr>
          <w:rFonts w:eastAsiaTheme="minorHAnsi"/>
          <w:b/>
          <w:lang w:eastAsia="en-US"/>
        </w:rPr>
        <w:t>getArea()</w:t>
      </w:r>
      <w:r>
        <w:rPr>
          <w:rFonts w:eastAsiaTheme="minorHAnsi"/>
          <w:lang w:eastAsia="en-US"/>
        </w:rPr>
        <w:t xml:space="preserve"> để trả về giá trị diện tích của </w:t>
      </w:r>
      <w:r w:rsidRPr="001B2496">
        <w:rPr>
          <w:rFonts w:eastAsiaTheme="minorHAnsi"/>
          <w:b/>
          <w:lang w:eastAsia="en-US"/>
        </w:rPr>
        <w:t>Circle</w:t>
      </w:r>
      <w:r>
        <w:rPr>
          <w:rFonts w:eastAsiaTheme="minorHAnsi"/>
          <w:lang w:eastAsia="en-US"/>
        </w:rPr>
        <w:t>.</w:t>
      </w:r>
    </w:p>
    <w:p w:rsidR="00435647" w:rsidRDefault="00435647" w:rsidP="00435647">
      <w:pPr>
        <w:rPr>
          <w:rFonts w:eastAsiaTheme="minorHAnsi"/>
          <w:lang w:eastAsia="en-US"/>
        </w:rPr>
      </w:pPr>
      <w:r>
        <w:rPr>
          <w:rFonts w:eastAsiaTheme="minorHAnsi"/>
          <w:lang w:eastAsia="en-US"/>
        </w:rPr>
        <w:t xml:space="preserve">Xây dựng lớp </w:t>
      </w:r>
      <w:r w:rsidRPr="001B2496">
        <w:rPr>
          <w:rFonts w:eastAsiaTheme="minorHAnsi"/>
          <w:b/>
          <w:lang w:eastAsia="en-US"/>
        </w:rPr>
        <w:t>Rectangle</w:t>
      </w:r>
      <w:r>
        <w:rPr>
          <w:rFonts w:eastAsiaTheme="minorHAnsi"/>
          <w:lang w:eastAsia="en-US"/>
        </w:rPr>
        <w:t xml:space="preserve">, kế thừa từ lớp </w:t>
      </w:r>
      <w:r w:rsidR="0065546D" w:rsidRPr="001B2496">
        <w:rPr>
          <w:rFonts w:eastAsiaTheme="minorHAnsi"/>
          <w:b/>
          <w:lang w:eastAsia="en-US"/>
        </w:rPr>
        <w:t>Shape</w:t>
      </w:r>
      <w:r>
        <w:rPr>
          <w:rFonts w:eastAsiaTheme="minorHAnsi"/>
          <w:lang w:eastAsia="en-US"/>
        </w:rPr>
        <w:t xml:space="preserve">, có thuộc tính bổ sung là </w:t>
      </w:r>
      <w:r w:rsidRPr="001B2496">
        <w:rPr>
          <w:rFonts w:eastAsiaTheme="minorHAnsi"/>
          <w:b/>
          <w:lang w:eastAsia="en-US"/>
        </w:rPr>
        <w:t>width</w:t>
      </w:r>
      <w:r>
        <w:rPr>
          <w:rFonts w:eastAsiaTheme="minorHAnsi"/>
          <w:lang w:eastAsia="en-US"/>
        </w:rPr>
        <w:t xml:space="preserve">, và </w:t>
      </w:r>
      <w:r w:rsidRPr="001B2496">
        <w:rPr>
          <w:rFonts w:eastAsiaTheme="minorHAnsi"/>
          <w:b/>
          <w:lang w:eastAsia="en-US"/>
        </w:rPr>
        <w:t>height</w:t>
      </w:r>
      <w:r>
        <w:rPr>
          <w:rFonts w:eastAsiaTheme="minorHAnsi"/>
          <w:lang w:eastAsia="en-US"/>
        </w:rPr>
        <w:t xml:space="preserve">, </w:t>
      </w:r>
      <w:r w:rsidR="00B110E5">
        <w:rPr>
          <w:rFonts w:eastAsiaTheme="minorHAnsi"/>
          <w:lang w:eastAsia="en-US"/>
        </w:rPr>
        <w:t xml:space="preserve">xây dựng phương thức khởi tạo, </w:t>
      </w:r>
      <w:r>
        <w:rPr>
          <w:rFonts w:eastAsiaTheme="minorHAnsi"/>
          <w:lang w:eastAsia="en-US"/>
        </w:rPr>
        <w:t xml:space="preserve">override lại phương thức </w:t>
      </w:r>
      <w:r w:rsidRPr="001B2496">
        <w:rPr>
          <w:rFonts w:eastAsiaTheme="minorHAnsi"/>
          <w:b/>
          <w:lang w:eastAsia="en-US"/>
        </w:rPr>
        <w:t>getArea()</w:t>
      </w:r>
      <w:r>
        <w:rPr>
          <w:rFonts w:eastAsiaTheme="minorHAnsi"/>
          <w:lang w:eastAsia="en-US"/>
        </w:rPr>
        <w:t xml:space="preserve"> để trả về giá trị diện tích của </w:t>
      </w:r>
      <w:r w:rsidRPr="001B2496">
        <w:rPr>
          <w:rFonts w:eastAsiaTheme="minorHAnsi"/>
          <w:b/>
          <w:lang w:eastAsia="en-US"/>
        </w:rPr>
        <w:t>Rectangle</w:t>
      </w:r>
      <w:r>
        <w:rPr>
          <w:rFonts w:eastAsiaTheme="minorHAnsi"/>
          <w:lang w:eastAsia="en-US"/>
        </w:rPr>
        <w:t>.</w:t>
      </w:r>
    </w:p>
    <w:p w:rsidR="00435647" w:rsidRDefault="00435647" w:rsidP="00435647">
      <w:pPr>
        <w:rPr>
          <w:rFonts w:eastAsiaTheme="minorHAnsi"/>
          <w:lang w:eastAsia="en-US"/>
        </w:rPr>
      </w:pPr>
      <w:r>
        <w:rPr>
          <w:rFonts w:eastAsiaTheme="minorHAnsi"/>
          <w:lang w:eastAsia="en-US"/>
        </w:rPr>
        <w:t xml:space="preserve">Xây dựng lớp </w:t>
      </w:r>
      <w:r w:rsidRPr="001B2496">
        <w:rPr>
          <w:rFonts w:eastAsiaTheme="minorHAnsi"/>
          <w:b/>
          <w:lang w:eastAsia="en-US"/>
        </w:rPr>
        <w:t>Test</w:t>
      </w:r>
      <w:r w:rsidR="0065546D" w:rsidRPr="001B2496">
        <w:rPr>
          <w:rFonts w:eastAsiaTheme="minorHAnsi"/>
          <w:b/>
          <w:lang w:eastAsia="en-US"/>
        </w:rPr>
        <w:t>Shape</w:t>
      </w:r>
      <w:r>
        <w:rPr>
          <w:rFonts w:eastAsiaTheme="minorHAnsi"/>
          <w:lang w:eastAsia="en-US"/>
        </w:rPr>
        <w:t xml:space="preserve"> có phương thức </w:t>
      </w:r>
      <w:r w:rsidRPr="001B2496">
        <w:rPr>
          <w:rFonts w:eastAsiaTheme="minorHAnsi"/>
          <w:b/>
          <w:lang w:eastAsia="en-US"/>
        </w:rPr>
        <w:t>main</w:t>
      </w:r>
      <w:r>
        <w:rPr>
          <w:rFonts w:eastAsiaTheme="minorHAnsi"/>
          <w:lang w:eastAsia="en-US"/>
        </w:rPr>
        <w:t xml:space="preserve"> để khởi tạo đối tượng </w:t>
      </w:r>
      <w:r w:rsidRPr="001B2496">
        <w:rPr>
          <w:rFonts w:eastAsiaTheme="minorHAnsi"/>
          <w:b/>
          <w:lang w:eastAsia="en-US"/>
        </w:rPr>
        <w:t>Circle</w:t>
      </w:r>
      <w:r>
        <w:rPr>
          <w:rFonts w:eastAsiaTheme="minorHAnsi"/>
          <w:lang w:eastAsia="en-US"/>
        </w:rPr>
        <w:t xml:space="preserve"> và đối tượng </w:t>
      </w:r>
      <w:r w:rsidRPr="001B2496">
        <w:rPr>
          <w:rFonts w:eastAsiaTheme="minorHAnsi"/>
          <w:b/>
          <w:lang w:eastAsia="en-US"/>
        </w:rPr>
        <w:t>Rectangle</w:t>
      </w:r>
      <w:r>
        <w:rPr>
          <w:rFonts w:eastAsiaTheme="minorHAnsi"/>
          <w:lang w:eastAsia="en-US"/>
        </w:rPr>
        <w:t xml:space="preserve">. Sau đó in ra </w:t>
      </w:r>
      <w:r w:rsidR="00236F1A">
        <w:rPr>
          <w:rFonts w:eastAsiaTheme="minorHAnsi"/>
          <w:lang w:eastAsia="en-US"/>
        </w:rPr>
        <w:t>diện tích của từng đối tượng</w:t>
      </w:r>
      <w:r>
        <w:rPr>
          <w:rFonts w:eastAsiaTheme="minorHAnsi"/>
          <w:lang w:eastAsia="en-US"/>
        </w:rPr>
        <w:t>.</w:t>
      </w:r>
    </w:p>
    <w:p w:rsidR="008567B1" w:rsidRPr="00000920" w:rsidRDefault="008567B1" w:rsidP="00F112DE">
      <w:pPr>
        <w:pStyle w:val="Heading2"/>
      </w:pPr>
      <w:r w:rsidRPr="00000920">
        <w:t xml:space="preserve">Bài tập </w:t>
      </w:r>
      <w:r>
        <w:t>4</w:t>
      </w:r>
      <w:r w:rsidRPr="00000920">
        <w:t xml:space="preserve"> (abstract, override, polymorphism)</w:t>
      </w:r>
    </w:p>
    <w:p w:rsidR="003D25A9" w:rsidRDefault="001F328E" w:rsidP="001F328E">
      <w:pPr>
        <w:jc w:val="center"/>
        <w:rPr>
          <w:rFonts w:eastAsiaTheme="minorHAnsi"/>
          <w:lang w:eastAsia="en-US"/>
        </w:rPr>
      </w:pPr>
      <w:r>
        <w:rPr>
          <w:noProof/>
        </w:rPr>
        <w:drawing>
          <wp:inline distT="0" distB="0" distL="0" distR="0" wp14:anchorId="650C0BA5" wp14:editId="3A76FE5D">
            <wp:extent cx="4428565" cy="3621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413" cy="3626175"/>
                    </a:xfrm>
                    <a:prstGeom prst="rect">
                      <a:avLst/>
                    </a:prstGeom>
                  </pic:spPr>
                </pic:pic>
              </a:graphicData>
            </a:graphic>
          </wp:inline>
        </w:drawing>
      </w:r>
    </w:p>
    <w:p w:rsidR="001F1E8D" w:rsidRPr="0010791B" w:rsidRDefault="001F1E8D" w:rsidP="001F1E8D">
      <w:pPr>
        <w:pStyle w:val="Heading1"/>
      </w:pPr>
      <w:r w:rsidRPr="0010791B">
        <w:t xml:space="preserve">Session </w:t>
      </w:r>
      <w:r>
        <w:t>11</w:t>
      </w:r>
    </w:p>
    <w:p w:rsidR="001F1E8D" w:rsidRPr="00000920" w:rsidRDefault="001F1E8D" w:rsidP="00F112DE">
      <w:pPr>
        <w:pStyle w:val="Heading2"/>
      </w:pPr>
      <w:r w:rsidRPr="00000920">
        <w:t>Bài tập 1</w:t>
      </w:r>
    </w:p>
    <w:p w:rsidR="008F3EA6" w:rsidRDefault="008F3EA6" w:rsidP="008F3EA6">
      <w:r>
        <w:t xml:space="preserve">Xây dựng </w:t>
      </w:r>
      <w:r w:rsidRPr="001B2496">
        <w:rPr>
          <w:rFonts w:eastAsiaTheme="minorHAnsi"/>
          <w:b/>
          <w:lang w:eastAsia="en-US"/>
        </w:rPr>
        <w:t>interface</w:t>
      </w:r>
      <w:r>
        <w:t xml:space="preserve"> </w:t>
      </w:r>
      <w:r w:rsidR="009D5CF2" w:rsidRPr="001B2496">
        <w:rPr>
          <w:rFonts w:eastAsiaTheme="minorHAnsi"/>
          <w:b/>
          <w:lang w:eastAsia="en-US"/>
        </w:rPr>
        <w:t>Shape</w:t>
      </w:r>
      <w:r w:rsidR="009D5CF2">
        <w:t xml:space="preserve">, có phương thức </w:t>
      </w:r>
      <w:r w:rsidR="009D5CF2" w:rsidRPr="001B2496">
        <w:rPr>
          <w:rFonts w:eastAsiaTheme="minorHAnsi"/>
          <w:b/>
          <w:lang w:eastAsia="en-US"/>
        </w:rPr>
        <w:t>getArea()</w:t>
      </w:r>
    </w:p>
    <w:p w:rsidR="009D5CF2" w:rsidRDefault="009D5CF2" w:rsidP="008F3EA6">
      <w:r>
        <w:t xml:space="preserve">Xây dựng lớp </w:t>
      </w:r>
      <w:r w:rsidRPr="001B2496">
        <w:rPr>
          <w:rFonts w:eastAsiaTheme="minorHAnsi"/>
          <w:b/>
          <w:lang w:eastAsia="en-US"/>
        </w:rPr>
        <w:t>Circle</w:t>
      </w:r>
      <w:r>
        <w:t xml:space="preserve">, </w:t>
      </w:r>
      <w:r w:rsidRPr="001B2496">
        <w:rPr>
          <w:rFonts w:eastAsiaTheme="minorHAnsi"/>
          <w:b/>
          <w:lang w:eastAsia="en-US"/>
        </w:rPr>
        <w:t>Rectangle</w:t>
      </w:r>
      <w:r>
        <w:t xml:space="preserve"> implement interface </w:t>
      </w:r>
      <w:r w:rsidRPr="001B2496">
        <w:rPr>
          <w:rFonts w:eastAsiaTheme="minorHAnsi"/>
          <w:b/>
          <w:lang w:eastAsia="en-US"/>
        </w:rPr>
        <w:t>Shape</w:t>
      </w:r>
      <w:r>
        <w:t xml:space="preserve">, trong mỗi lớp định nghĩa lại method </w:t>
      </w:r>
      <w:r w:rsidRPr="001B2496">
        <w:rPr>
          <w:rFonts w:eastAsiaTheme="minorHAnsi"/>
          <w:b/>
          <w:lang w:eastAsia="en-US"/>
        </w:rPr>
        <w:t>getArea()</w:t>
      </w:r>
      <w:r>
        <w:t xml:space="preserve"> cho phù hợp với mỗi lớp. </w:t>
      </w:r>
      <w:r w:rsidR="0093154E">
        <w:t>Trong</w:t>
      </w:r>
      <w:r>
        <w:t xml:space="preserve"> mỗi lớp, cũng định nghĩa các</w:t>
      </w:r>
      <w:r w:rsidR="0093154E">
        <w:t xml:space="preserve"> trường phù hợp, constructors, </w:t>
      </w:r>
      <w:r>
        <w:t>setters và getters.</w:t>
      </w:r>
    </w:p>
    <w:p w:rsidR="009D5CF2" w:rsidRDefault="009D5CF2" w:rsidP="008F3EA6">
      <w:r>
        <w:t xml:space="preserve">Xây dựng lớp </w:t>
      </w:r>
      <w:r w:rsidRPr="001B2496">
        <w:rPr>
          <w:rFonts w:eastAsiaTheme="minorHAnsi"/>
          <w:b/>
          <w:lang w:eastAsia="en-US"/>
        </w:rPr>
        <w:t>TestShape</w:t>
      </w:r>
      <w:r>
        <w:t xml:space="preserve"> có phương thức main để khởi tạo đối tượng </w:t>
      </w:r>
      <w:r w:rsidRPr="001B2496">
        <w:rPr>
          <w:rFonts w:eastAsiaTheme="minorHAnsi"/>
          <w:b/>
          <w:lang w:eastAsia="en-US"/>
        </w:rPr>
        <w:t>Circle</w:t>
      </w:r>
      <w:r>
        <w:t xml:space="preserve"> và </w:t>
      </w:r>
      <w:r w:rsidRPr="001B2496">
        <w:rPr>
          <w:rFonts w:eastAsiaTheme="minorHAnsi"/>
          <w:b/>
          <w:lang w:eastAsia="en-US"/>
        </w:rPr>
        <w:t>Rectangle</w:t>
      </w:r>
      <w:r>
        <w:t>. Thiết lập các giá trị thuộc tính cho mỗi đối tượng. Sau đó in ra diện tích của từng đối tượng.</w:t>
      </w:r>
    </w:p>
    <w:p w:rsidR="00F21D6A" w:rsidRPr="00000920" w:rsidRDefault="00F21D6A" w:rsidP="00F112DE">
      <w:pPr>
        <w:pStyle w:val="Heading2"/>
      </w:pPr>
      <w:r w:rsidRPr="00000920">
        <w:lastRenderedPageBreak/>
        <w:t>Bài tập 2</w:t>
      </w:r>
    </w:p>
    <w:p w:rsidR="00896DE4" w:rsidRDefault="00896DE4" w:rsidP="00896DE4">
      <w:r>
        <w:t>Tạo interface Movable với các phương thức moveUp(), moveDown(), moveLeft(), moveRight(). Sau đó tạo lớp MovablePoint implements interface Movable. Lớp MovablePoint có 2 thuộc tính private là int x, int y. Trong lớp này, cứ tạo ra các constructor và getter/setters và override các phương thức được khai báo trong interface.</w:t>
      </w:r>
    </w:p>
    <w:p w:rsidR="00896DE4" w:rsidRPr="00896DE4" w:rsidRDefault="00896DE4" w:rsidP="00896DE4">
      <w:r>
        <w:t>Tạo lớp Test để khởi tạo đối tượng MovablePoint, sử dụng cách thông thường, và khai báo sử dụng kiểu upcast.</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F21D6A">
        <w:rPr>
          <w:rFonts w:ascii="Consolas" w:eastAsia="Times New Roman" w:hAnsi="Consolas" w:cs="Courier New"/>
          <w:color w:val="009900"/>
          <w:sz w:val="20"/>
          <w:szCs w:val="20"/>
          <w:lang w:eastAsia="en-US"/>
        </w:rPr>
        <w:t>/*</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F21D6A">
        <w:rPr>
          <w:rFonts w:ascii="Consolas" w:eastAsia="Times New Roman" w:hAnsi="Consolas" w:cs="Courier New"/>
          <w:color w:val="009900"/>
          <w:sz w:val="20"/>
          <w:szCs w:val="20"/>
          <w:lang w:eastAsia="en-US"/>
        </w:rPr>
        <w:t xml:space="preserve"> * The Movable interface defines a list of public abstract methods</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F21D6A">
        <w:rPr>
          <w:rFonts w:ascii="Consolas" w:eastAsia="Times New Roman" w:hAnsi="Consolas" w:cs="Courier New"/>
          <w:color w:val="009900"/>
          <w:sz w:val="20"/>
          <w:szCs w:val="20"/>
          <w:lang w:eastAsia="en-US"/>
        </w:rPr>
        <w:t xml:space="preserve"> * to be implemented by its subclasses</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99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public interface </w:t>
      </w:r>
      <w:r w:rsidRPr="00F21D6A">
        <w:rPr>
          <w:rFonts w:ascii="Consolas" w:eastAsia="Times New Roman" w:hAnsi="Consolas" w:cs="Courier New"/>
          <w:b/>
          <w:bCs/>
          <w:color w:val="000000"/>
          <w:sz w:val="20"/>
          <w:szCs w:val="20"/>
          <w:lang w:eastAsia="en-US"/>
        </w:rPr>
        <w:t>Movable</w:t>
      </w:r>
      <w:r w:rsidRPr="00F21D6A">
        <w:rPr>
          <w:rFonts w:ascii="Consolas" w:eastAsia="Times New Roman" w:hAnsi="Consolas" w:cs="Courier New"/>
          <w:color w:val="000000"/>
          <w:sz w:val="20"/>
          <w:szCs w:val="20"/>
          <w:lang w:eastAsia="en-US"/>
        </w:rPr>
        <w:t xml:space="preserve"> {  </w:t>
      </w:r>
      <w:r w:rsidRPr="00F21D6A">
        <w:rPr>
          <w:rFonts w:ascii="Consolas" w:eastAsia="Times New Roman" w:hAnsi="Consolas" w:cs="Courier New"/>
          <w:color w:val="009900"/>
          <w:sz w:val="20"/>
          <w:szCs w:val="20"/>
          <w:lang w:eastAsia="en-US"/>
        </w:rPr>
        <w:t>// use keyword "interface" (instead of "class") to define an interface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r w:rsidRPr="00F21D6A">
        <w:rPr>
          <w:rFonts w:ascii="Consolas" w:eastAsia="Times New Roman" w:hAnsi="Consolas" w:cs="Courier New"/>
          <w:color w:val="009900"/>
          <w:sz w:val="20"/>
          <w:szCs w:val="20"/>
          <w:lang w:eastAsia="en-US"/>
        </w:rPr>
        <w:t>// An interface defines a list of public abstract methods to be implemented by the subclasses</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void moveUp();    </w:t>
      </w:r>
      <w:r w:rsidRPr="00F21D6A">
        <w:rPr>
          <w:rFonts w:ascii="Consolas" w:eastAsia="Times New Roman" w:hAnsi="Consolas" w:cs="Courier New"/>
          <w:color w:val="009900"/>
          <w:sz w:val="20"/>
          <w:szCs w:val="20"/>
          <w:lang w:eastAsia="en-US"/>
        </w:rPr>
        <w:t>// "public" and "abstract" optional</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void moveDown();</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void moveLeft();</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void moveRight();</w:t>
      </w:r>
    </w:p>
    <w:p w:rsid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w:t>
      </w:r>
    </w:p>
    <w:p w:rsid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lang w:eastAsia="en-US"/>
        </w:rPr>
      </w:pPr>
      <w:r w:rsidRPr="00F21D6A">
        <w:rPr>
          <w:rFonts w:ascii="Consolas" w:eastAsia="Times New Roman" w:hAnsi="Consolas" w:cs="Courier New"/>
          <w:color w:val="009900"/>
          <w:sz w:val="20"/>
          <w:szCs w:val="20"/>
          <w:lang w:eastAsia="en-US"/>
        </w:rPr>
        <w:t>// The subclass MovablePoint needs to implement all the abstract methods</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9900"/>
          <w:sz w:val="20"/>
          <w:szCs w:val="20"/>
          <w:lang w:eastAsia="en-US"/>
        </w:rPr>
        <w:t>// defined in the interface Movable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public class </w:t>
      </w:r>
      <w:r w:rsidRPr="00F21D6A">
        <w:rPr>
          <w:rFonts w:ascii="Consolas" w:eastAsia="Times New Roman" w:hAnsi="Consolas" w:cs="Courier New"/>
          <w:b/>
          <w:bCs/>
          <w:color w:val="000000"/>
          <w:sz w:val="20"/>
          <w:szCs w:val="20"/>
          <w:lang w:eastAsia="en-US"/>
        </w:rPr>
        <w:t>MovablePoint implements Movable</w:t>
      </w: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r w:rsidRPr="00F21D6A">
        <w:rPr>
          <w:rFonts w:ascii="Consolas" w:eastAsia="Times New Roman" w:hAnsi="Consolas" w:cs="Courier New"/>
          <w:color w:val="009900"/>
          <w:sz w:val="20"/>
          <w:szCs w:val="20"/>
          <w:lang w:eastAsia="en-US"/>
        </w:rPr>
        <w:t>// Private member variables</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private int x, y;   </w:t>
      </w:r>
      <w:r w:rsidRPr="00F21D6A">
        <w:rPr>
          <w:rFonts w:ascii="Consolas" w:eastAsia="Times New Roman" w:hAnsi="Consolas" w:cs="Courier New"/>
          <w:color w:val="009900"/>
          <w:sz w:val="20"/>
          <w:szCs w:val="20"/>
          <w:lang w:eastAsia="en-US"/>
        </w:rPr>
        <w:t>// (x, y) coordinates of the point</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r w:rsidRPr="00F21D6A">
        <w:rPr>
          <w:rFonts w:ascii="Consolas" w:eastAsia="Times New Roman" w:hAnsi="Consolas" w:cs="Courier New"/>
          <w:color w:val="009900"/>
          <w:sz w:val="20"/>
          <w:szCs w:val="20"/>
          <w:lang w:eastAsia="en-US"/>
        </w:rPr>
        <w:t>// Constructor</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MovablePoint(int x, int y)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this.x = x;</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this.y = y;</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@Override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String toString()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return "(" + x + "," + y +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r w:rsidRPr="00F21D6A">
        <w:rPr>
          <w:rFonts w:ascii="Consolas" w:eastAsia="Times New Roman" w:hAnsi="Consolas" w:cs="Courier New"/>
          <w:color w:val="009900"/>
          <w:sz w:val="20"/>
          <w:szCs w:val="20"/>
          <w:lang w:eastAsia="en-US"/>
        </w:rPr>
        <w:t>// Need to implement all the abstract methods defined in the interface Movable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val="fr-FR" w:eastAsia="en-US"/>
        </w:rPr>
      </w:pPr>
      <w:r w:rsidRPr="00F21D6A">
        <w:rPr>
          <w:rFonts w:ascii="Consolas" w:eastAsia="Times New Roman" w:hAnsi="Consolas" w:cs="Courier New"/>
          <w:color w:val="000000"/>
          <w:sz w:val="20"/>
          <w:szCs w:val="20"/>
          <w:lang w:eastAsia="en-US"/>
        </w:rPr>
        <w:t xml:space="preserve">   </w:t>
      </w:r>
      <w:r w:rsidRPr="00F21D6A">
        <w:rPr>
          <w:rFonts w:ascii="Consolas" w:eastAsia="Times New Roman" w:hAnsi="Consolas" w:cs="Courier New"/>
          <w:color w:val="000000"/>
          <w:sz w:val="20"/>
          <w:szCs w:val="20"/>
          <w:lang w:val="fr-FR" w:eastAsia="en-US"/>
        </w:rPr>
        <w:t>@Override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val="fr-FR" w:eastAsia="en-US"/>
        </w:rPr>
      </w:pPr>
      <w:r w:rsidRPr="00F21D6A">
        <w:rPr>
          <w:rFonts w:ascii="Consolas" w:eastAsia="Times New Roman" w:hAnsi="Consolas" w:cs="Courier New"/>
          <w:color w:val="000000"/>
          <w:sz w:val="20"/>
          <w:szCs w:val="20"/>
          <w:lang w:val="fr-FR" w:eastAsia="en-US"/>
        </w:rPr>
        <w:t xml:space="preserve">   public void moveUp()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val="fr-FR" w:eastAsia="en-US"/>
        </w:rPr>
      </w:pPr>
      <w:r w:rsidRPr="00F21D6A">
        <w:rPr>
          <w:rFonts w:ascii="Consolas" w:eastAsia="Times New Roman" w:hAnsi="Consolas" w:cs="Courier New"/>
          <w:color w:val="000000"/>
          <w:sz w:val="20"/>
          <w:szCs w:val="20"/>
          <w:lang w:val="fr-FR" w:eastAsia="en-US"/>
        </w:rPr>
        <w:t xml:space="preserve">      y--;</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val="fr-FR" w:eastAsia="en-US"/>
        </w:rPr>
        <w:t xml:space="preserve">   </w:t>
      </w:r>
      <w:r w:rsidRPr="00F21D6A">
        <w:rPr>
          <w:rFonts w:ascii="Consolas" w:eastAsia="Times New Roman" w:hAnsi="Consolas" w:cs="Courier New"/>
          <w:color w:val="000000"/>
          <w:sz w:val="20"/>
          <w:szCs w:val="20"/>
          <w:lang w:eastAsia="en-US"/>
        </w:rPr>
        <w:t>}</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@Override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lastRenderedPageBreak/>
        <w:t xml:space="preserve">   public void moveDown()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y++;</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@Override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void moveLeft()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x--;</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@Override</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public void moveRight() {</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x++;</w:t>
      </w:r>
    </w:p>
    <w:p w:rsidR="00F21D6A" w:rsidRP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 xml:space="preserve">   }</w:t>
      </w:r>
    </w:p>
    <w:p w:rsidR="00F21D6A" w:rsidRDefault="00F21D6A"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F21D6A">
        <w:rPr>
          <w:rFonts w:ascii="Consolas" w:eastAsia="Times New Roman" w:hAnsi="Consolas" w:cs="Courier New"/>
          <w:color w:val="000000"/>
          <w:sz w:val="20"/>
          <w:szCs w:val="20"/>
          <w:lang w:eastAsia="en-US"/>
        </w:rPr>
        <w:t>}</w:t>
      </w:r>
    </w:p>
    <w:p w:rsidR="00581DF5" w:rsidRDefault="00581DF5"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581DF5" w:rsidRDefault="00581DF5"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581DF5" w:rsidRDefault="00581DF5"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public class </w:t>
      </w:r>
      <w:r w:rsidRPr="00581DF5">
        <w:rPr>
          <w:rFonts w:ascii="Consolas" w:eastAsia="Times New Roman" w:hAnsi="Consolas" w:cs="Courier New"/>
          <w:b/>
          <w:bCs/>
          <w:color w:val="000000"/>
          <w:sz w:val="20"/>
          <w:szCs w:val="20"/>
          <w:lang w:eastAsia="en-US"/>
        </w:rPr>
        <w:t>TestMovable</w:t>
      </w:r>
      <w:r w:rsidRPr="00581DF5">
        <w:rPr>
          <w:rFonts w:ascii="Consolas" w:eastAsia="Times New Roman" w:hAnsi="Consolas" w:cs="Courier New"/>
          <w:color w:val="000000"/>
          <w:sz w:val="20"/>
          <w:szCs w:val="20"/>
          <w:lang w:eastAsia="en-US"/>
        </w:rPr>
        <w:t xml:space="preserve"> {</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public static void main(String[] args) {</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MovablePoint p1 = new MovablePoint(1, 2);  </w:t>
      </w:r>
      <w:r w:rsidRPr="00581DF5">
        <w:rPr>
          <w:rFonts w:ascii="Consolas" w:eastAsia="Times New Roman" w:hAnsi="Consolas" w:cs="Courier New"/>
          <w:color w:val="009900"/>
          <w:sz w:val="20"/>
          <w:szCs w:val="20"/>
          <w:lang w:eastAsia="en-US"/>
        </w:rPr>
        <w:t>// upcast</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System.out.println(p1);</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p1.moveDown();</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System.out.println(p1);</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p1.moveRight();</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System.out.println(p1);</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w:t>
      </w:r>
      <w:r w:rsidRPr="00581DF5">
        <w:rPr>
          <w:rFonts w:ascii="Consolas" w:eastAsia="Times New Roman" w:hAnsi="Consolas" w:cs="Courier New"/>
          <w:color w:val="009900"/>
          <w:sz w:val="20"/>
          <w:szCs w:val="20"/>
          <w:lang w:eastAsia="en-US"/>
        </w:rPr>
        <w:t>// Test Polymorphism</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Movable p2 = new MovablePoint(3, 4);  </w:t>
      </w:r>
      <w:r w:rsidRPr="00581DF5">
        <w:rPr>
          <w:rFonts w:ascii="Consolas" w:eastAsia="Times New Roman" w:hAnsi="Consolas" w:cs="Courier New"/>
          <w:color w:val="009900"/>
          <w:sz w:val="20"/>
          <w:szCs w:val="20"/>
          <w:lang w:eastAsia="en-US"/>
        </w:rPr>
        <w:t>// upcast</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p2.moveUp();</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System.out.println(p2);</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MovablePoint p3 = (MovablePoint)p2;   </w:t>
      </w:r>
      <w:r w:rsidRPr="00581DF5">
        <w:rPr>
          <w:rFonts w:ascii="Consolas" w:eastAsia="Times New Roman" w:hAnsi="Consolas" w:cs="Courier New"/>
          <w:color w:val="009900"/>
          <w:sz w:val="20"/>
          <w:szCs w:val="20"/>
          <w:lang w:eastAsia="en-US"/>
        </w:rPr>
        <w:t>// downcast</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System.out.println(p3);</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 xml:space="preserve">   }</w:t>
      </w:r>
    </w:p>
    <w:p w:rsidR="00581DF5" w:rsidRPr="00581DF5" w:rsidRDefault="00581DF5" w:rsidP="00581DF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r w:rsidRPr="00581DF5">
        <w:rPr>
          <w:rFonts w:ascii="Consolas" w:eastAsia="Times New Roman" w:hAnsi="Consolas" w:cs="Courier New"/>
          <w:color w:val="000000"/>
          <w:sz w:val="20"/>
          <w:szCs w:val="20"/>
          <w:lang w:eastAsia="en-US"/>
        </w:rPr>
        <w:t>}</w:t>
      </w:r>
    </w:p>
    <w:p w:rsidR="00581DF5" w:rsidRPr="00F21D6A" w:rsidRDefault="00581DF5" w:rsidP="00F21D6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lang w:eastAsia="en-US"/>
        </w:rPr>
      </w:pPr>
    </w:p>
    <w:p w:rsidR="00F21D6A" w:rsidRPr="00F21D6A" w:rsidRDefault="00F21D6A" w:rsidP="00F21D6A"/>
    <w:p w:rsidR="00F21D6A" w:rsidRPr="008F3EA6" w:rsidRDefault="00F21D6A" w:rsidP="008F3EA6"/>
    <w:p w:rsidR="003002A4" w:rsidRDefault="003002A4" w:rsidP="003002A4">
      <w:pPr>
        <w:pStyle w:val="Heading1"/>
      </w:pPr>
      <w:r w:rsidRPr="0010791B">
        <w:t xml:space="preserve">Session </w:t>
      </w:r>
      <w:r>
        <w:t>12</w:t>
      </w:r>
    </w:p>
    <w:p w:rsidR="00580DEA" w:rsidRPr="00000920" w:rsidRDefault="00580DEA" w:rsidP="00F112DE">
      <w:pPr>
        <w:pStyle w:val="Heading2"/>
      </w:pPr>
      <w:r w:rsidRPr="00000920">
        <w:t>Bài tập 1.3</w:t>
      </w:r>
    </w:p>
    <w:p w:rsidR="00580DEA" w:rsidRPr="00580DEA" w:rsidRDefault="00580DEA" w:rsidP="00580DEA">
      <w:r>
        <w:rPr>
          <w:rFonts w:ascii="Verdana" w:hAnsi="Verdana"/>
          <w:color w:val="000000"/>
          <w:sz w:val="18"/>
          <w:szCs w:val="18"/>
          <w:shd w:val="clear" w:color="auto" w:fill="FFFFFF"/>
        </w:rPr>
        <w:t>public class Main {</w:t>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public static void main(String[] args)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color w:val="000000"/>
          <w:sz w:val="18"/>
          <w:szCs w:val="18"/>
          <w:shd w:val="clear" w:color="auto" w:fill="FFFFFF"/>
        </w:rPr>
        <w:t> </w:t>
      </w:r>
      <w:r>
        <w:rPr>
          <w:rFonts w:ascii="Verdana" w:hAnsi="Verdana"/>
          <w:b/>
          <w:bCs/>
          <w:color w:val="000000"/>
          <w:sz w:val="18"/>
          <w:szCs w:val="18"/>
          <w:shd w:val="clear" w:color="auto" w:fill="FFFFFF"/>
        </w:rPr>
        <w:t>// Enter the following values and see what exception is caught.</w:t>
      </w:r>
      <w:r>
        <w:rPr>
          <w:rFonts w:ascii="Verdana" w:hAnsi="Verdana"/>
          <w:b/>
          <w:bCs/>
          <w:color w:val="000000"/>
          <w:sz w:val="18"/>
          <w:szCs w:val="18"/>
        </w:rPr>
        <w:br/>
      </w:r>
      <w:r>
        <w:rPr>
          <w:rFonts w:ascii="Verdana" w:hAnsi="Verdana"/>
          <w:b/>
          <w:bCs/>
          <w:color w:val="000000"/>
          <w:sz w:val="18"/>
          <w:szCs w:val="18"/>
          <w:shd w:val="clear" w:color="auto" w:fill="FFFFFF"/>
        </w:rPr>
        <w:t>        //    0, 4, character, &lt;no value&gt;</w:t>
      </w:r>
      <w:r>
        <w:rPr>
          <w:rFonts w:ascii="Verdana" w:hAnsi="Verdana"/>
          <w:color w:val="000000"/>
          <w:sz w:val="18"/>
          <w:szCs w:val="18"/>
        </w:rPr>
        <w:br/>
      </w:r>
      <w:r>
        <w:rPr>
          <w:rFonts w:ascii="Verdana" w:hAnsi="Verdana"/>
          <w:color w:val="000000"/>
          <w:sz w:val="18"/>
          <w:szCs w:val="18"/>
          <w:shd w:val="clear" w:color="auto" w:fill="FFFFFF"/>
        </w:rPr>
        <w:t>        try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lastRenderedPageBreak/>
        <w:t>            String value = JOptionPane.showInputDialog(null, "Enter value:");</w:t>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t>// Non-numerica value will result an NumberFormatException</w:t>
      </w:r>
      <w:r>
        <w:rPr>
          <w:rFonts w:ascii="Verdana" w:hAnsi="Verdana"/>
          <w:color w:val="000000"/>
          <w:sz w:val="18"/>
          <w:szCs w:val="18"/>
        </w:rPr>
        <w:br/>
      </w:r>
      <w:r>
        <w:rPr>
          <w:rFonts w:ascii="Verdana" w:hAnsi="Verdana"/>
          <w:color w:val="000000"/>
          <w:sz w:val="18"/>
          <w:szCs w:val="18"/>
          <w:shd w:val="clear" w:color="auto" w:fill="FFFFFF"/>
        </w:rPr>
        <w:t>            int divisor = Integer.parseInt(value);</w:t>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t>// If the divisor is 0, it will result in ArithmetricException</w:t>
      </w:r>
      <w:r>
        <w:rPr>
          <w:rFonts w:ascii="Verdana" w:hAnsi="Verdana"/>
          <w:color w:val="000000"/>
          <w:sz w:val="18"/>
          <w:szCs w:val="18"/>
        </w:rPr>
        <w:br/>
      </w:r>
      <w:r>
        <w:rPr>
          <w:rFonts w:ascii="Verdana" w:hAnsi="Verdana"/>
          <w:color w:val="000000"/>
          <w:sz w:val="18"/>
          <w:szCs w:val="18"/>
          <w:shd w:val="clear" w:color="auto" w:fill="FFFFFF"/>
        </w:rPr>
        <w:t>            System.out.println(3/divisor);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color w:val="000000"/>
          <w:sz w:val="18"/>
          <w:szCs w:val="18"/>
          <w:shd w:val="clear" w:color="auto" w:fill="FFFFFF"/>
        </w:rPr>
        <w:t> </w:t>
      </w:r>
      <w:r>
        <w:rPr>
          <w:rFonts w:ascii="Verdana" w:hAnsi="Verdana"/>
          <w:b/>
          <w:bCs/>
          <w:color w:val="000000"/>
          <w:sz w:val="18"/>
          <w:szCs w:val="18"/>
          <w:shd w:val="clear" w:color="auto" w:fill="FFFFFF"/>
        </w:rPr>
        <w:t>} catch (NumberFormatException nfe){</w:t>
      </w:r>
      <w:r>
        <w:rPr>
          <w:rFonts w:ascii="Verdana" w:hAnsi="Verdana"/>
          <w:b/>
          <w:bCs/>
          <w:color w:val="000000"/>
          <w:sz w:val="18"/>
          <w:szCs w:val="18"/>
        </w:rPr>
        <w:br/>
      </w:r>
      <w:r>
        <w:rPr>
          <w:rFonts w:ascii="Verdana" w:hAnsi="Verdana"/>
          <w:b/>
          <w:bCs/>
          <w:color w:val="000000"/>
          <w:sz w:val="18"/>
          <w:szCs w:val="18"/>
          <w:shd w:val="clear" w:color="auto" w:fill="FFFFFF"/>
        </w:rPr>
        <w:t>            System.out.println("Exception caught by this program: Enter numeric value.");</w:t>
      </w:r>
      <w:r>
        <w:rPr>
          <w:rFonts w:ascii="Verdana" w:hAnsi="Verdana"/>
          <w:b/>
          <w:bCs/>
          <w:color w:val="000000"/>
          <w:sz w:val="18"/>
          <w:szCs w:val="18"/>
        </w:rPr>
        <w:br/>
      </w:r>
      <w:r>
        <w:rPr>
          <w:rFonts w:ascii="Verdana" w:hAnsi="Verdana"/>
          <w:b/>
          <w:bCs/>
          <w:color w:val="000000"/>
          <w:sz w:val="18"/>
          <w:szCs w:val="18"/>
          <w:shd w:val="clear" w:color="auto" w:fill="FFFFFF"/>
        </w:rPr>
        <w:t>        } catch (ArithmeticException exc) {</w:t>
      </w:r>
      <w:r>
        <w:rPr>
          <w:rFonts w:ascii="Verdana" w:hAnsi="Verdana"/>
          <w:b/>
          <w:bCs/>
          <w:color w:val="000000"/>
          <w:sz w:val="18"/>
          <w:szCs w:val="18"/>
        </w:rPr>
        <w:br/>
      </w:r>
      <w:r>
        <w:rPr>
          <w:rFonts w:ascii="Verdana" w:hAnsi="Verdana"/>
          <w:b/>
          <w:bCs/>
          <w:color w:val="000000"/>
          <w:sz w:val="18"/>
          <w:szCs w:val="18"/>
          <w:shd w:val="clear" w:color="auto" w:fill="FFFFFF"/>
        </w:rPr>
        <w:t>            System.out.println("Exception caught by this program: Divisor was 0.");</w:t>
      </w:r>
      <w:r>
        <w:rPr>
          <w:rFonts w:ascii="Verdana" w:hAnsi="Verdana"/>
          <w:b/>
          <w:bCs/>
          <w:color w:val="000000"/>
          <w:sz w:val="18"/>
          <w:szCs w:val="18"/>
        </w:rPr>
        <w:br/>
      </w:r>
      <w:r>
        <w:rPr>
          <w:rFonts w:ascii="Verdana" w:hAnsi="Verdana"/>
          <w:b/>
          <w:bCs/>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System.out.println("After exception.");</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rsidR="00AE5057" w:rsidRPr="00000920" w:rsidRDefault="00AE5057" w:rsidP="00F112DE">
      <w:pPr>
        <w:pStyle w:val="Heading2"/>
      </w:pPr>
      <w:r w:rsidRPr="00000920">
        <w:t>Bài tập 1</w:t>
      </w:r>
    </w:p>
    <w:p w:rsidR="00AE5057" w:rsidRPr="00AE5057" w:rsidRDefault="00AE5057" w:rsidP="00AE5057">
      <w:r>
        <w:rPr>
          <w:rFonts w:ascii="Georgia" w:hAnsi="Georgia"/>
          <w:color w:val="141414"/>
          <w:shd w:val="clear" w:color="auto" w:fill="FCFCFF"/>
        </w:rPr>
        <w:t>Vi</w:t>
      </w:r>
      <w:r>
        <w:rPr>
          <w:rFonts w:ascii="Cambria" w:hAnsi="Cambria" w:cs="Cambria"/>
          <w:color w:val="141414"/>
          <w:shd w:val="clear" w:color="auto" w:fill="FCFCFF"/>
        </w:rPr>
        <w:t>ế</w:t>
      </w:r>
      <w:r>
        <w:rPr>
          <w:rFonts w:ascii="Georgia" w:hAnsi="Georgia"/>
          <w:color w:val="141414"/>
          <w:shd w:val="clear" w:color="auto" w:fill="FCFCFF"/>
        </w:rPr>
        <w:t>t ch</w:t>
      </w:r>
      <w:r>
        <w:rPr>
          <w:rFonts w:ascii="Cambria" w:hAnsi="Cambria" w:cs="Cambria"/>
          <w:color w:val="141414"/>
          <w:shd w:val="clear" w:color="auto" w:fill="FCFCFF"/>
        </w:rPr>
        <w:t>ươ</w:t>
      </w:r>
      <w:r>
        <w:rPr>
          <w:rFonts w:ascii="Georgia" w:hAnsi="Georgia"/>
          <w:color w:val="141414"/>
          <w:shd w:val="clear" w:color="auto" w:fill="FCFCFF"/>
        </w:rPr>
        <w:t>ng tr</w:t>
      </w:r>
      <w:r>
        <w:rPr>
          <w:rFonts w:ascii="Georgia" w:hAnsi="Georgia" w:cs="Georgia"/>
          <w:color w:val="141414"/>
          <w:shd w:val="clear" w:color="auto" w:fill="FCFCFF"/>
        </w:rPr>
        <w:t>ì</w:t>
      </w:r>
      <w:r>
        <w:rPr>
          <w:rFonts w:ascii="Georgia" w:hAnsi="Georgia"/>
          <w:color w:val="141414"/>
          <w:shd w:val="clear" w:color="auto" w:fill="FCFCFF"/>
        </w:rPr>
        <w:t>nh java, nh</w:t>
      </w:r>
      <w:r>
        <w:rPr>
          <w:rFonts w:ascii="Cambria" w:hAnsi="Cambria" w:cs="Cambria"/>
          <w:color w:val="141414"/>
          <w:shd w:val="clear" w:color="auto" w:fill="FCFCFF"/>
        </w:rPr>
        <w:t>ậ</w:t>
      </w:r>
      <w:r>
        <w:rPr>
          <w:rFonts w:ascii="Georgia" w:hAnsi="Georgia"/>
          <w:color w:val="141414"/>
          <w:shd w:val="clear" w:color="auto" w:fill="FCFCFF"/>
        </w:rPr>
        <w:t>p vào các ph</w:t>
      </w:r>
      <w:r>
        <w:rPr>
          <w:rFonts w:ascii="Cambria" w:hAnsi="Cambria" w:cs="Cambria"/>
          <w:color w:val="141414"/>
          <w:shd w:val="clear" w:color="auto" w:fill="FCFCFF"/>
        </w:rPr>
        <w:t>ầ</w:t>
      </w:r>
      <w:r>
        <w:rPr>
          <w:rFonts w:ascii="Georgia" w:hAnsi="Georgia"/>
          <w:color w:val="141414"/>
          <w:shd w:val="clear" w:color="auto" w:fill="FCFCFF"/>
        </w:rPr>
        <w:t>n t</w:t>
      </w:r>
      <w:r>
        <w:rPr>
          <w:rFonts w:ascii="Cambria" w:hAnsi="Cambria" w:cs="Cambria"/>
          <w:color w:val="141414"/>
          <w:shd w:val="clear" w:color="auto" w:fill="FCFCFF"/>
        </w:rPr>
        <w:t>ử</w:t>
      </w:r>
      <w:r>
        <w:rPr>
          <w:rFonts w:ascii="Georgia" w:hAnsi="Georgia"/>
          <w:color w:val="141414"/>
          <w:shd w:val="clear" w:color="auto" w:fill="FCFCFF"/>
        </w:rPr>
        <w:t>.</w:t>
      </w:r>
      <w:r>
        <w:rPr>
          <w:rFonts w:ascii="Georgia" w:hAnsi="Georgia"/>
          <w:color w:val="141414"/>
        </w:rPr>
        <w:br/>
      </w:r>
      <w:r>
        <w:rPr>
          <w:rFonts w:ascii="Georgia" w:hAnsi="Georgia"/>
          <w:color w:val="141414"/>
        </w:rPr>
        <w:br/>
      </w:r>
      <w:r>
        <w:rPr>
          <w:rFonts w:ascii="Georgia" w:hAnsi="Georgia"/>
          <w:color w:val="141414"/>
          <w:shd w:val="clear" w:color="auto" w:fill="FCFCFF"/>
        </w:rPr>
        <w:t>-Hi</w:t>
      </w:r>
      <w:r>
        <w:rPr>
          <w:rFonts w:ascii="Cambria" w:hAnsi="Cambria" w:cs="Cambria"/>
          <w:color w:val="141414"/>
          <w:shd w:val="clear" w:color="auto" w:fill="FCFCFF"/>
        </w:rPr>
        <w:t>ệ</w:t>
      </w:r>
      <w:r>
        <w:rPr>
          <w:rFonts w:ascii="Georgia" w:hAnsi="Georgia"/>
          <w:color w:val="141414"/>
          <w:shd w:val="clear" w:color="auto" w:fill="FCFCFF"/>
        </w:rPr>
        <w:t>n ra s</w:t>
      </w:r>
      <w:r>
        <w:rPr>
          <w:rFonts w:ascii="Cambria" w:hAnsi="Cambria" w:cs="Cambria"/>
          <w:color w:val="141414"/>
          <w:shd w:val="clear" w:color="auto" w:fill="FCFCFF"/>
        </w:rPr>
        <w:t>ố</w:t>
      </w:r>
      <w:r>
        <w:rPr>
          <w:rFonts w:ascii="Georgia" w:hAnsi="Georgia"/>
          <w:color w:val="141414"/>
          <w:shd w:val="clear" w:color="auto" w:fill="FCFCFF"/>
        </w:rPr>
        <w:t xml:space="preserve"> ph</w:t>
      </w:r>
      <w:r>
        <w:rPr>
          <w:rFonts w:ascii="Cambria" w:hAnsi="Cambria" w:cs="Cambria"/>
          <w:color w:val="141414"/>
          <w:shd w:val="clear" w:color="auto" w:fill="FCFCFF"/>
        </w:rPr>
        <w:t>ầ</w:t>
      </w:r>
      <w:r>
        <w:rPr>
          <w:rFonts w:ascii="Georgia" w:hAnsi="Georgia"/>
          <w:color w:val="141414"/>
          <w:shd w:val="clear" w:color="auto" w:fill="FCFCFF"/>
        </w:rPr>
        <w:t>n t</w:t>
      </w:r>
      <w:r>
        <w:rPr>
          <w:rFonts w:ascii="Cambria" w:hAnsi="Cambria" w:cs="Cambria"/>
          <w:color w:val="141414"/>
          <w:shd w:val="clear" w:color="auto" w:fill="FCFCFF"/>
        </w:rPr>
        <w:t>ử</w:t>
      </w:r>
      <w:r>
        <w:rPr>
          <w:rFonts w:ascii="Georgia" w:hAnsi="Georgia"/>
          <w:color w:val="141414"/>
          <w:shd w:val="clear" w:color="auto" w:fill="FCFCFF"/>
        </w:rPr>
        <w:t xml:space="preserve"> nh</w:t>
      </w:r>
      <w:r>
        <w:rPr>
          <w:rFonts w:ascii="Cambria" w:hAnsi="Cambria" w:cs="Cambria"/>
          <w:color w:val="141414"/>
          <w:shd w:val="clear" w:color="auto" w:fill="FCFCFF"/>
        </w:rPr>
        <w:t>ậ</w:t>
      </w:r>
      <w:r>
        <w:rPr>
          <w:rFonts w:ascii="Georgia" w:hAnsi="Georgia"/>
          <w:color w:val="141414"/>
          <w:shd w:val="clear" w:color="auto" w:fill="FCFCFF"/>
        </w:rPr>
        <w:t>p vào</w:t>
      </w:r>
      <w:r>
        <w:rPr>
          <w:rFonts w:ascii="Georgia" w:hAnsi="Georgia"/>
          <w:color w:val="141414"/>
        </w:rPr>
        <w:br/>
      </w:r>
      <w:r>
        <w:rPr>
          <w:rFonts w:ascii="Georgia" w:hAnsi="Georgia"/>
          <w:color w:val="141414"/>
          <w:shd w:val="clear" w:color="auto" w:fill="FCFCFF"/>
        </w:rPr>
        <w:t>-Trung bình c</w:t>
      </w:r>
      <w:r>
        <w:rPr>
          <w:rFonts w:ascii="Cambria" w:hAnsi="Cambria" w:cs="Cambria"/>
          <w:color w:val="141414"/>
          <w:shd w:val="clear" w:color="auto" w:fill="FCFCFF"/>
        </w:rPr>
        <w:t>ộ</w:t>
      </w:r>
      <w:r>
        <w:rPr>
          <w:rFonts w:ascii="Georgia" w:hAnsi="Georgia"/>
          <w:color w:val="141414"/>
          <w:shd w:val="clear" w:color="auto" w:fill="FCFCFF"/>
        </w:rPr>
        <w:t>ng c</w:t>
      </w:r>
      <w:r>
        <w:rPr>
          <w:rFonts w:ascii="Cambria" w:hAnsi="Cambria" w:cs="Cambria"/>
          <w:color w:val="141414"/>
          <w:shd w:val="clear" w:color="auto" w:fill="FCFCFF"/>
        </w:rPr>
        <w:t>ủ</w:t>
      </w:r>
      <w:r>
        <w:rPr>
          <w:rFonts w:ascii="Georgia" w:hAnsi="Georgia"/>
          <w:color w:val="141414"/>
          <w:shd w:val="clear" w:color="auto" w:fill="FCFCFF"/>
        </w:rPr>
        <w:t>a các s</w:t>
      </w:r>
      <w:r>
        <w:rPr>
          <w:rFonts w:ascii="Cambria" w:hAnsi="Cambria" w:cs="Cambria"/>
          <w:color w:val="141414"/>
          <w:shd w:val="clear" w:color="auto" w:fill="FCFCFF"/>
        </w:rPr>
        <w:t>ố</w:t>
      </w:r>
      <w:r>
        <w:rPr>
          <w:rFonts w:ascii="Georgia" w:hAnsi="Georgia"/>
          <w:color w:val="141414"/>
        </w:rPr>
        <w:br/>
      </w:r>
      <w:r>
        <w:rPr>
          <w:rFonts w:ascii="Georgia" w:hAnsi="Georgia"/>
          <w:color w:val="141414"/>
          <w:shd w:val="clear" w:color="auto" w:fill="FCFCFF"/>
        </w:rPr>
        <w:t>-Đ</w:t>
      </w:r>
      <w:r>
        <w:rPr>
          <w:rFonts w:ascii="Cambria" w:hAnsi="Cambria" w:cs="Cambria"/>
          <w:color w:val="141414"/>
          <w:shd w:val="clear" w:color="auto" w:fill="FCFCFF"/>
        </w:rPr>
        <w:t>ư</w:t>
      </w:r>
      <w:r>
        <w:rPr>
          <w:rFonts w:ascii="Georgia" w:hAnsi="Georgia"/>
          <w:color w:val="141414"/>
          <w:shd w:val="clear" w:color="auto" w:fill="FCFCFF"/>
        </w:rPr>
        <w:t>a ra c</w:t>
      </w:r>
      <w:r>
        <w:rPr>
          <w:rFonts w:ascii="Georgia" w:hAnsi="Georgia" w:cs="Georgia"/>
          <w:color w:val="141414"/>
          <w:shd w:val="clear" w:color="auto" w:fill="FCFCFF"/>
        </w:rPr>
        <w:t>á</w:t>
      </w:r>
      <w:r>
        <w:rPr>
          <w:rFonts w:ascii="Georgia" w:hAnsi="Georgia"/>
          <w:color w:val="141414"/>
          <w:shd w:val="clear" w:color="auto" w:fill="FCFCFF"/>
        </w:rPr>
        <w:t>c ph</w:t>
      </w:r>
      <w:r>
        <w:rPr>
          <w:rFonts w:ascii="Cambria" w:hAnsi="Cambria" w:cs="Cambria"/>
          <w:color w:val="141414"/>
          <w:shd w:val="clear" w:color="auto" w:fill="FCFCFF"/>
        </w:rPr>
        <w:t>ầ</w:t>
      </w:r>
      <w:r>
        <w:rPr>
          <w:rFonts w:ascii="Georgia" w:hAnsi="Georgia"/>
          <w:color w:val="141414"/>
          <w:shd w:val="clear" w:color="auto" w:fill="FCFCFF"/>
        </w:rPr>
        <w:t>n t</w:t>
      </w:r>
      <w:r>
        <w:rPr>
          <w:rFonts w:ascii="Cambria" w:hAnsi="Cambria" w:cs="Cambria"/>
          <w:color w:val="141414"/>
          <w:shd w:val="clear" w:color="auto" w:fill="FCFCFF"/>
        </w:rPr>
        <w:t>ử</w:t>
      </w:r>
      <w:r>
        <w:rPr>
          <w:rFonts w:ascii="Georgia" w:hAnsi="Georgia"/>
          <w:color w:val="141414"/>
          <w:shd w:val="clear" w:color="auto" w:fill="FCFCFF"/>
        </w:rPr>
        <w:t xml:space="preserve"> không ph</w:t>
      </w:r>
      <w:r>
        <w:rPr>
          <w:rFonts w:ascii="Cambria" w:hAnsi="Cambria" w:cs="Cambria"/>
          <w:color w:val="141414"/>
          <w:shd w:val="clear" w:color="auto" w:fill="FCFCFF"/>
        </w:rPr>
        <w:t>ả</w:t>
      </w:r>
      <w:r>
        <w:rPr>
          <w:rFonts w:ascii="Georgia" w:hAnsi="Georgia"/>
          <w:color w:val="141414"/>
          <w:shd w:val="clear" w:color="auto" w:fill="FCFCFF"/>
        </w:rPr>
        <w:t>i là s</w:t>
      </w:r>
      <w:r>
        <w:rPr>
          <w:rFonts w:ascii="Cambria" w:hAnsi="Cambria" w:cs="Cambria"/>
          <w:color w:val="141414"/>
          <w:shd w:val="clear" w:color="auto" w:fill="FCFCFF"/>
        </w:rPr>
        <w:t>ố</w:t>
      </w:r>
      <w:r>
        <w:rPr>
          <w:rFonts w:ascii="Georgia" w:hAnsi="Georgia"/>
          <w:color w:val="141414"/>
          <w:shd w:val="clear" w:color="auto" w:fill="FCFCFF"/>
        </w:rPr>
        <w:t>(dùng Exception)</w:t>
      </w:r>
      <w:r>
        <w:rPr>
          <w:rFonts w:ascii="Georgia" w:hAnsi="Georgia"/>
          <w:color w:val="141414"/>
        </w:rPr>
        <w:br/>
      </w:r>
      <w:r>
        <w:rPr>
          <w:rFonts w:ascii="Georgia" w:hAnsi="Georgia"/>
          <w:color w:val="141414"/>
        </w:rPr>
        <w:br/>
      </w:r>
      <w:r>
        <w:rPr>
          <w:rFonts w:ascii="Georgia" w:hAnsi="Georgia"/>
          <w:color w:val="141414"/>
          <w:shd w:val="clear" w:color="auto" w:fill="FCFCFF"/>
        </w:rPr>
        <w:t>Output m</w:t>
      </w:r>
      <w:r>
        <w:rPr>
          <w:rFonts w:ascii="Cambria" w:hAnsi="Cambria" w:cs="Cambria"/>
          <w:color w:val="141414"/>
          <w:shd w:val="clear" w:color="auto" w:fill="FCFCFF"/>
        </w:rPr>
        <w:t>ẫ</w:t>
      </w:r>
      <w:r>
        <w:rPr>
          <w:rFonts w:ascii="Georgia" w:hAnsi="Georgia"/>
          <w:color w:val="141414"/>
          <w:shd w:val="clear" w:color="auto" w:fill="FCFCFF"/>
        </w:rPr>
        <w:t>u nh</w:t>
      </w:r>
      <w:r>
        <w:rPr>
          <w:rFonts w:ascii="Cambria" w:hAnsi="Cambria" w:cs="Cambria"/>
          <w:color w:val="141414"/>
          <w:shd w:val="clear" w:color="auto" w:fill="FCFCFF"/>
        </w:rPr>
        <w:t>ư</w:t>
      </w:r>
      <w:r>
        <w:rPr>
          <w:rFonts w:ascii="Georgia" w:hAnsi="Georgia"/>
          <w:color w:val="141414"/>
          <w:shd w:val="clear" w:color="auto" w:fill="FCFCFF"/>
        </w:rPr>
        <w:t xml:space="preserve"> sau:</w:t>
      </w:r>
      <w:r>
        <w:rPr>
          <w:rFonts w:ascii="Georgia" w:hAnsi="Georgia"/>
          <w:color w:val="141414"/>
        </w:rPr>
        <w:br/>
      </w:r>
      <w:r>
        <w:rPr>
          <w:rFonts w:ascii="Georgia" w:hAnsi="Georgia"/>
          <w:color w:val="141414"/>
        </w:rPr>
        <w:br/>
      </w:r>
      <w:r>
        <w:rPr>
          <w:rFonts w:ascii="Georgia" w:hAnsi="Georgia"/>
          <w:color w:val="141414"/>
          <w:shd w:val="clear" w:color="auto" w:fill="FCFCFF"/>
        </w:rPr>
        <w:t>java Main 4 3 5c d 30 bb 23</w:t>
      </w:r>
      <w:r>
        <w:rPr>
          <w:rFonts w:ascii="Georgia" w:hAnsi="Georgia"/>
          <w:color w:val="141414"/>
        </w:rPr>
        <w:br/>
      </w:r>
      <w:r>
        <w:rPr>
          <w:rFonts w:ascii="Georgia" w:hAnsi="Georgia"/>
          <w:color w:val="141414"/>
          <w:shd w:val="clear" w:color="auto" w:fill="FCFCFF"/>
        </w:rPr>
        <w:t>Number of elements = 7</w:t>
      </w:r>
      <w:r>
        <w:rPr>
          <w:rFonts w:ascii="Georgia" w:hAnsi="Georgia"/>
          <w:color w:val="141414"/>
        </w:rPr>
        <w:br/>
      </w:r>
      <w:r>
        <w:rPr>
          <w:rFonts w:ascii="Georgia" w:hAnsi="Georgia"/>
          <w:color w:val="141414"/>
          <w:shd w:val="clear" w:color="auto" w:fill="FCFCFF"/>
        </w:rPr>
        <w:t>Average = 15</w:t>
      </w:r>
      <w:r>
        <w:rPr>
          <w:rFonts w:ascii="Georgia" w:hAnsi="Georgia"/>
          <w:color w:val="141414"/>
        </w:rPr>
        <w:br/>
      </w:r>
      <w:r>
        <w:rPr>
          <w:rFonts w:ascii="Georgia" w:hAnsi="Georgia"/>
          <w:color w:val="141414"/>
          <w:shd w:val="clear" w:color="auto" w:fill="FCFCFF"/>
        </w:rPr>
        <w:t>Not a number: 5c, d, bb</w:t>
      </w:r>
    </w:p>
    <w:p w:rsidR="003002A4" w:rsidRPr="00000920" w:rsidRDefault="003002A4" w:rsidP="00F112DE">
      <w:pPr>
        <w:pStyle w:val="Heading2"/>
      </w:pPr>
      <w:r w:rsidRPr="00000920">
        <w:t>Bài tập 1</w:t>
      </w:r>
      <w:r w:rsidR="00125397" w:rsidRPr="00000920">
        <w:t>.1</w:t>
      </w:r>
      <w:r w:rsidRPr="00000920">
        <w:t>_534</w:t>
      </w:r>
    </w:p>
    <w:p w:rsidR="003002A4" w:rsidRDefault="003002A4" w:rsidP="003002A4">
      <w:r>
        <w:t>Viết chương trình nhập số nguyên và hiển thị số nguyên. Nếu nhập sai định dạng thì cho nhập lại, đến khi nào nhập đúng rồi hiển thị ra và kết thúc chương trình</w:t>
      </w:r>
    </w:p>
    <w:p w:rsidR="00D56405" w:rsidRDefault="00D56405" w:rsidP="00D56405">
      <w:pPr>
        <w:rPr>
          <w:i/>
        </w:rPr>
      </w:pPr>
      <w:r w:rsidRPr="003E3C81">
        <w:rPr>
          <w:i/>
        </w:rPr>
        <w:t>Gợi ý:</w:t>
      </w:r>
    </w:p>
    <w:p w:rsidR="00D56405" w:rsidRDefault="00D56405" w:rsidP="00884EB6">
      <w:pPr>
        <w:pStyle w:val="ListParagraph"/>
        <w:numPr>
          <w:ilvl w:val="0"/>
          <w:numId w:val="28"/>
        </w:numPr>
        <w:rPr>
          <w:i/>
        </w:rPr>
      </w:pPr>
      <w:r w:rsidRPr="000F293A">
        <w:rPr>
          <w:i/>
        </w:rPr>
        <w:t xml:space="preserve"> InputMismatchException ex</w:t>
      </w:r>
    </w:p>
    <w:p w:rsidR="002F5DBD" w:rsidRDefault="002F5DBD" w:rsidP="002F5DBD">
      <w:pPr>
        <w:rPr>
          <w:i/>
        </w:rPr>
      </w:pPr>
    </w:p>
    <w:p w:rsidR="002F5DBD" w:rsidRDefault="002F5DBD" w:rsidP="002F5DBD">
      <w:pPr>
        <w:rPr>
          <w:i/>
        </w:rPr>
      </w:pPr>
    </w:p>
    <w:p w:rsidR="002F5DBD" w:rsidRDefault="002F5DBD" w:rsidP="002F5DBD">
      <w:pPr>
        <w:rPr>
          <w:i/>
        </w:rPr>
      </w:pPr>
    </w:p>
    <w:p w:rsidR="002F5DBD" w:rsidRDefault="002F5DBD" w:rsidP="00F112DE">
      <w:pPr>
        <w:pStyle w:val="Heading2"/>
      </w:pPr>
      <w:r w:rsidRPr="0010791B">
        <w:t>Bài tập 1</w:t>
      </w:r>
      <w:r>
        <w:t>.2</w:t>
      </w:r>
    </w:p>
    <w:p w:rsidR="002F5DBD" w:rsidRDefault="002F5DBD" w:rsidP="002F5DBD">
      <w:pPr>
        <w:rPr>
          <w:i/>
        </w:rPr>
      </w:pP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class SqRoot2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lastRenderedPageBreak/>
        <w:t xml:space="preserve">  public static void main(String[] args)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try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double d = getInput(args[0]);</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double root = Math.sqrt(d);</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System.out.println(</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"The square root of " + d + " is " + root);</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catch (NumberFormatException 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System.out.println("Be sure to enter a number.");</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catch (ArrayIndexOutOfBoundsException 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System.out.println("Enter number as first parameter.");</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w:t>
      </w:r>
      <w:r w:rsidRPr="002F5DBD">
        <w:rPr>
          <w:rFonts w:ascii="Courier New" w:eastAsia="Times New Roman" w:hAnsi="Courier New" w:cs="Courier New"/>
          <w:color w:val="0000B0"/>
          <w:sz w:val="26"/>
          <w:szCs w:val="26"/>
          <w:lang w:eastAsia="en-US"/>
        </w:rPr>
        <w:t>catch</w:t>
      </w:r>
      <w:r w:rsidRPr="002F5DBD">
        <w:rPr>
          <w:rFonts w:ascii="Courier New" w:eastAsia="Times New Roman" w:hAnsi="Courier New" w:cs="Courier New"/>
          <w:color w:val="000000"/>
          <w:sz w:val="26"/>
          <w:szCs w:val="26"/>
          <w:lang w:eastAsia="en-US"/>
        </w:rPr>
        <w:t xml:space="preserve"> (ImNumberException 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System.out.println("Result will be imaginary number.");</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w:t>
      </w:r>
      <w:r w:rsidRPr="002F5DBD">
        <w:rPr>
          <w:rFonts w:ascii="Courier New" w:eastAsia="Times New Roman" w:hAnsi="Courier New" w:cs="Courier New"/>
          <w:color w:val="0000B0"/>
          <w:sz w:val="26"/>
          <w:szCs w:val="26"/>
          <w:lang w:eastAsia="en-US"/>
        </w:rPr>
        <w:t>static</w:t>
      </w:r>
      <w:r w:rsidRPr="002F5DBD">
        <w:rPr>
          <w:rFonts w:ascii="Courier New" w:eastAsia="Times New Roman" w:hAnsi="Courier New" w:cs="Courier New"/>
          <w:color w:val="000000"/>
          <w:sz w:val="26"/>
          <w:szCs w:val="26"/>
          <w:lang w:eastAsia="en-US"/>
        </w:rPr>
        <w:t xml:space="preserve"> double getInput(String s) throws ImNumberException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double d = new Double(s).doubleValue();</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 Throw an ImNumberException if d is less than 0</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return d;</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 xml:space="preserve">  }</w:t>
      </w:r>
    </w:p>
    <w:p w:rsidR="002F5DBD" w:rsidRPr="002F5DBD" w:rsidRDefault="002F5DBD" w:rsidP="002F5DBD">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 w:after="16" w:line="240" w:lineRule="auto"/>
        <w:ind w:left="16" w:right="16"/>
        <w:rPr>
          <w:rFonts w:ascii="Courier New" w:eastAsia="Times New Roman" w:hAnsi="Courier New" w:cs="Courier New"/>
          <w:color w:val="000000"/>
          <w:sz w:val="26"/>
          <w:szCs w:val="26"/>
          <w:lang w:eastAsia="en-US"/>
        </w:rPr>
      </w:pPr>
      <w:r w:rsidRPr="002F5DBD">
        <w:rPr>
          <w:rFonts w:ascii="Courier New" w:eastAsia="Times New Roman" w:hAnsi="Courier New" w:cs="Courier New"/>
          <w:color w:val="000000"/>
          <w:sz w:val="26"/>
          <w:szCs w:val="26"/>
          <w:lang w:eastAsia="en-US"/>
        </w:rPr>
        <w:t>}</w:t>
      </w:r>
    </w:p>
    <w:p w:rsidR="002F5DBD" w:rsidRPr="002F5DBD" w:rsidRDefault="002F5DBD" w:rsidP="002F5DBD">
      <w:pPr>
        <w:rPr>
          <w:i/>
        </w:rPr>
      </w:pPr>
    </w:p>
    <w:p w:rsidR="00992E5E" w:rsidRPr="00000920" w:rsidRDefault="00992E5E" w:rsidP="00F112DE">
      <w:pPr>
        <w:pStyle w:val="Heading2"/>
      </w:pPr>
      <w:r w:rsidRPr="00000920">
        <w:t>Bài tập 2</w:t>
      </w:r>
    </w:p>
    <w:p w:rsidR="00295E8A" w:rsidRDefault="00295E8A"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This program will compute and print one of the solutions</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to an equation of the form A*X*X + B*X + C = 0, where</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A, B, and C are numbers entered by the user.</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public class Quadratic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public static void main(String[] args)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double A, B, C;   // Coefficients in the equation.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double solution;  // The solution computed for the equation.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boolean goAgain;  // Set to true if the user wants to</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solve another equation.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TextIO.putln("This program will print a solution of an equation");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lastRenderedPageBreak/>
        <w:t xml:space="preserve">          TextIO.putln("of the form A*X*X + B*X + C = 0, where A, B, and");</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TextIO.putln("C are values that you enter.");</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do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Get the coefficients from the user.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TextIO.putln("Enter values for A, B, and C:");</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TextIO.put("A =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A = TextIO.getlnDouble();</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TextIO.put("B =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B = TextIO.getlnDouble();</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TextIO.put("C =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C = TextIO.getlnDouble();</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Print the solution, or an error message, if</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there is no solution.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try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solution = root(A,B,C);</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TextIO.putln("A solution of the equation is " + solution);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catch (IllegalArgumentException 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TextIO.putln("Sorry, I can't find a solution.");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TextIO.putln(e.getMessage());</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Find out whether the user wants to go again.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TextIO.putln();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TextIO.put("Do you want to solve another equation?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goAgain = TextIO.getlnBoolean();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while (goAgain);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 end main</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static double root(double A, double B, double C)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throws IllegalArgumentException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Returns the larger of the two roots of</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the quadratic equation A*x*x + B*x + C = 0.</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(Throws an exception if A == 0 or B*B-4*A*C &lt; 0.)</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if (A == 0)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throw new IllegalArgumentException("A can't be zero.");</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else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double disc = B*B - 4*A*C;</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if (disc &lt; 0)</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throw new IllegalArgumentException("Discriminant &lt; zero.");</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return  (-B + Math.sqrt(disc)) / (2*A);</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 end root()</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w:t>
      </w:r>
    </w:p>
    <w:p w:rsidR="00992E5E" w:rsidRPr="00992E5E" w:rsidRDefault="00992E5E" w:rsidP="00992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92E5E">
        <w:rPr>
          <w:rFonts w:ascii="Courier New" w:eastAsia="Times New Roman" w:hAnsi="Courier New" w:cs="Courier New"/>
          <w:color w:val="000000"/>
          <w:sz w:val="20"/>
          <w:szCs w:val="20"/>
          <w:lang w:eastAsia="en-US"/>
        </w:rPr>
        <w:t xml:space="preserve">    }  // end class</w:t>
      </w:r>
    </w:p>
    <w:p w:rsidR="00992E5E" w:rsidRPr="00992E5E" w:rsidRDefault="00992E5E" w:rsidP="003508F2"/>
    <w:p w:rsidR="00B91D27" w:rsidRDefault="008A6DF9" w:rsidP="003508F2">
      <w:pPr>
        <w:rPr>
          <w:i/>
        </w:rPr>
      </w:pP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p>
    <w:p w:rsidR="008A6DF9" w:rsidRDefault="008A6DF9" w:rsidP="003508F2">
      <w:pPr>
        <w:rPr>
          <w:i/>
        </w:rPr>
      </w:pPr>
    </w:p>
    <w:p w:rsidR="008A6DF9" w:rsidRPr="003508F2" w:rsidRDefault="008A6DF9" w:rsidP="003508F2">
      <w:pPr>
        <w:rPr>
          <w:i/>
        </w:rPr>
      </w:pP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p>
    <w:sectPr w:rsidR="008A6DF9" w:rsidRPr="003508F2" w:rsidSect="000A0F9B">
      <w:footerReference w:type="defaul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EE4" w:rsidRDefault="00A46EE4">
      <w:pPr>
        <w:spacing w:after="0" w:line="240" w:lineRule="auto"/>
      </w:pPr>
      <w:r>
        <w:separator/>
      </w:r>
    </w:p>
  </w:endnote>
  <w:endnote w:type="continuationSeparator" w:id="0">
    <w:p w:rsidR="00A46EE4" w:rsidRDefault="00A46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SansTypewriterStd-Bd">
    <w:altName w:val="Times New Roman"/>
    <w:panose1 w:val="00000000000000000000"/>
    <w:charset w:val="00"/>
    <w:family w:val="roman"/>
    <w:notTrueType/>
    <w:pitch w:val="default"/>
  </w:font>
  <w:font w:name="LucidaSansTypewriterSt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964975"/>
      <w:docPartObj>
        <w:docPartGallery w:val="Page Numbers (Bottom of Page)"/>
        <w:docPartUnique/>
      </w:docPartObj>
    </w:sdtPr>
    <w:sdtEndPr>
      <w:rPr>
        <w:noProof/>
      </w:rPr>
    </w:sdtEndPr>
    <w:sdtContent>
      <w:p w:rsidR="00884EB6" w:rsidRDefault="00884EB6">
        <w:pPr>
          <w:pStyle w:val="Footer"/>
        </w:pPr>
        <w:r>
          <w:fldChar w:fldCharType="begin"/>
        </w:r>
        <w:r>
          <w:instrText xml:space="preserve"> PAGE   \* MERGEFORMAT </w:instrText>
        </w:r>
        <w:r>
          <w:fldChar w:fldCharType="separate"/>
        </w:r>
        <w:r w:rsidR="00B87143">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EE4" w:rsidRDefault="00A46EE4">
      <w:pPr>
        <w:spacing w:after="0" w:line="240" w:lineRule="auto"/>
      </w:pPr>
      <w:r>
        <w:separator/>
      </w:r>
    </w:p>
  </w:footnote>
  <w:footnote w:type="continuationSeparator" w:id="0">
    <w:p w:rsidR="00A46EE4" w:rsidRDefault="00A46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87A6F"/>
    <w:multiLevelType w:val="hybridMultilevel"/>
    <w:tmpl w:val="E3B05636"/>
    <w:lvl w:ilvl="0" w:tplc="71E84EA0">
      <w:numFmt w:val="bullet"/>
      <w:lvlText w:val="-"/>
      <w:lvlJc w:val="left"/>
      <w:pPr>
        <w:ind w:left="720" w:hanging="360"/>
      </w:pPr>
      <w:rPr>
        <w:rFonts w:ascii="Candara" w:eastAsiaTheme="minorEastAsia" w:hAnsi="Candar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B53127"/>
    <w:multiLevelType w:val="multilevel"/>
    <w:tmpl w:val="E648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3C4F61"/>
    <w:multiLevelType w:val="multilevel"/>
    <w:tmpl w:val="F12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5B3CB2"/>
    <w:multiLevelType w:val="hybridMultilevel"/>
    <w:tmpl w:val="4936FF46"/>
    <w:lvl w:ilvl="0" w:tplc="818C52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5"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10C7E24"/>
    <w:multiLevelType w:val="multilevel"/>
    <w:tmpl w:val="DFF8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A74319D"/>
    <w:multiLevelType w:val="multilevel"/>
    <w:tmpl w:val="1818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7EC60AA"/>
    <w:multiLevelType w:val="hybridMultilevel"/>
    <w:tmpl w:val="A74EFFA6"/>
    <w:lvl w:ilvl="0" w:tplc="490CCBC8">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20"/>
  </w:num>
  <w:num w:numId="14">
    <w:abstractNumId w:val="18"/>
  </w:num>
  <w:num w:numId="15">
    <w:abstractNumId w:val="21"/>
  </w:num>
  <w:num w:numId="16">
    <w:abstractNumId w:val="15"/>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2"/>
  </w:num>
  <w:num w:numId="28">
    <w:abstractNumId w:val="13"/>
  </w:num>
  <w:num w:numId="29">
    <w:abstractNumId w:val="19"/>
  </w:num>
  <w:num w:numId="30">
    <w:abstractNumId w:val="11"/>
  </w:num>
  <w:num w:numId="31">
    <w:abstractNumId w:val="16"/>
  </w:num>
  <w:num w:numId="32">
    <w:abstractNumId w:val="1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B5A"/>
    <w:rsid w:val="00000920"/>
    <w:rsid w:val="00003669"/>
    <w:rsid w:val="000037A9"/>
    <w:rsid w:val="00004F16"/>
    <w:rsid w:val="00010022"/>
    <w:rsid w:val="000154DD"/>
    <w:rsid w:val="00022FF9"/>
    <w:rsid w:val="00033C12"/>
    <w:rsid w:val="00035109"/>
    <w:rsid w:val="00057784"/>
    <w:rsid w:val="00072841"/>
    <w:rsid w:val="000821A7"/>
    <w:rsid w:val="00082D11"/>
    <w:rsid w:val="000841A1"/>
    <w:rsid w:val="0008623C"/>
    <w:rsid w:val="0008751C"/>
    <w:rsid w:val="00090C31"/>
    <w:rsid w:val="000A0D9E"/>
    <w:rsid w:val="000A0F9B"/>
    <w:rsid w:val="000A296F"/>
    <w:rsid w:val="000B185C"/>
    <w:rsid w:val="000B2524"/>
    <w:rsid w:val="000B282F"/>
    <w:rsid w:val="000B6008"/>
    <w:rsid w:val="000B789F"/>
    <w:rsid w:val="000C1146"/>
    <w:rsid w:val="000C282A"/>
    <w:rsid w:val="000C5441"/>
    <w:rsid w:val="000C6773"/>
    <w:rsid w:val="000D209D"/>
    <w:rsid w:val="000E273E"/>
    <w:rsid w:val="000E2CB5"/>
    <w:rsid w:val="000E607D"/>
    <w:rsid w:val="000F293A"/>
    <w:rsid w:val="000F7209"/>
    <w:rsid w:val="000F7D27"/>
    <w:rsid w:val="00101BDB"/>
    <w:rsid w:val="00102F5B"/>
    <w:rsid w:val="00103D1A"/>
    <w:rsid w:val="0010791B"/>
    <w:rsid w:val="00107D14"/>
    <w:rsid w:val="001143D3"/>
    <w:rsid w:val="001159FD"/>
    <w:rsid w:val="00117E50"/>
    <w:rsid w:val="00121987"/>
    <w:rsid w:val="00123E1E"/>
    <w:rsid w:val="00125397"/>
    <w:rsid w:val="0013591F"/>
    <w:rsid w:val="00136EBE"/>
    <w:rsid w:val="00140A72"/>
    <w:rsid w:val="00143EC5"/>
    <w:rsid w:val="00144441"/>
    <w:rsid w:val="00145459"/>
    <w:rsid w:val="00152657"/>
    <w:rsid w:val="00157924"/>
    <w:rsid w:val="00160FB1"/>
    <w:rsid w:val="00164636"/>
    <w:rsid w:val="001666EC"/>
    <w:rsid w:val="00166713"/>
    <w:rsid w:val="00170D6E"/>
    <w:rsid w:val="0017697F"/>
    <w:rsid w:val="00180EE6"/>
    <w:rsid w:val="00185AEC"/>
    <w:rsid w:val="00197FD9"/>
    <w:rsid w:val="001A0486"/>
    <w:rsid w:val="001A213C"/>
    <w:rsid w:val="001B2496"/>
    <w:rsid w:val="001B2E23"/>
    <w:rsid w:val="001C1FE4"/>
    <w:rsid w:val="001C3862"/>
    <w:rsid w:val="001C4F5D"/>
    <w:rsid w:val="001C7E82"/>
    <w:rsid w:val="001D748C"/>
    <w:rsid w:val="001E5D54"/>
    <w:rsid w:val="001F1E8D"/>
    <w:rsid w:val="001F328E"/>
    <w:rsid w:val="00210177"/>
    <w:rsid w:val="00216BF8"/>
    <w:rsid w:val="002173C6"/>
    <w:rsid w:val="002204A4"/>
    <w:rsid w:val="00223ECE"/>
    <w:rsid w:val="00231726"/>
    <w:rsid w:val="0023468E"/>
    <w:rsid w:val="00236B01"/>
    <w:rsid w:val="00236F1A"/>
    <w:rsid w:val="00242E94"/>
    <w:rsid w:val="0024640E"/>
    <w:rsid w:val="00254770"/>
    <w:rsid w:val="0025516A"/>
    <w:rsid w:val="00275084"/>
    <w:rsid w:val="00282E9E"/>
    <w:rsid w:val="00286C87"/>
    <w:rsid w:val="00287E01"/>
    <w:rsid w:val="002925E8"/>
    <w:rsid w:val="00295E8A"/>
    <w:rsid w:val="002A65A8"/>
    <w:rsid w:val="002B36E1"/>
    <w:rsid w:val="002C1B16"/>
    <w:rsid w:val="002C4471"/>
    <w:rsid w:val="002D07E0"/>
    <w:rsid w:val="002D7270"/>
    <w:rsid w:val="002F34BB"/>
    <w:rsid w:val="002F44BC"/>
    <w:rsid w:val="002F5DBD"/>
    <w:rsid w:val="003002A4"/>
    <w:rsid w:val="00301535"/>
    <w:rsid w:val="003079E4"/>
    <w:rsid w:val="00311D90"/>
    <w:rsid w:val="00314B68"/>
    <w:rsid w:val="00320B50"/>
    <w:rsid w:val="003231BA"/>
    <w:rsid w:val="003254C1"/>
    <w:rsid w:val="0032770A"/>
    <w:rsid w:val="00330A8F"/>
    <w:rsid w:val="003408D9"/>
    <w:rsid w:val="003473AB"/>
    <w:rsid w:val="003508F2"/>
    <w:rsid w:val="003611AB"/>
    <w:rsid w:val="00364BAB"/>
    <w:rsid w:val="0038054F"/>
    <w:rsid w:val="0038171B"/>
    <w:rsid w:val="003868CA"/>
    <w:rsid w:val="0039593C"/>
    <w:rsid w:val="003969C8"/>
    <w:rsid w:val="003B40A5"/>
    <w:rsid w:val="003B67D5"/>
    <w:rsid w:val="003C6206"/>
    <w:rsid w:val="003D25A9"/>
    <w:rsid w:val="003E3763"/>
    <w:rsid w:val="003E3C81"/>
    <w:rsid w:val="00402A14"/>
    <w:rsid w:val="00415228"/>
    <w:rsid w:val="0041540C"/>
    <w:rsid w:val="004178BE"/>
    <w:rsid w:val="00435647"/>
    <w:rsid w:val="004406FE"/>
    <w:rsid w:val="004453A4"/>
    <w:rsid w:val="00465AEA"/>
    <w:rsid w:val="00466D23"/>
    <w:rsid w:val="00467E85"/>
    <w:rsid w:val="00471717"/>
    <w:rsid w:val="0049247D"/>
    <w:rsid w:val="004A128C"/>
    <w:rsid w:val="004B0DEB"/>
    <w:rsid w:val="004C2C1C"/>
    <w:rsid w:val="004C4B73"/>
    <w:rsid w:val="004C57F3"/>
    <w:rsid w:val="004C666D"/>
    <w:rsid w:val="004E1AD3"/>
    <w:rsid w:val="004E6D01"/>
    <w:rsid w:val="004E7349"/>
    <w:rsid w:val="004F665B"/>
    <w:rsid w:val="0050312A"/>
    <w:rsid w:val="005048DE"/>
    <w:rsid w:val="00510F79"/>
    <w:rsid w:val="00514D39"/>
    <w:rsid w:val="00526BF5"/>
    <w:rsid w:val="005316AA"/>
    <w:rsid w:val="00541D9E"/>
    <w:rsid w:val="005516BE"/>
    <w:rsid w:val="00577B60"/>
    <w:rsid w:val="00580DEA"/>
    <w:rsid w:val="00581DF5"/>
    <w:rsid w:val="00594A3D"/>
    <w:rsid w:val="005976E0"/>
    <w:rsid w:val="005B6089"/>
    <w:rsid w:val="005B7B16"/>
    <w:rsid w:val="005C138F"/>
    <w:rsid w:val="005C1F53"/>
    <w:rsid w:val="005C2AC4"/>
    <w:rsid w:val="005D36E3"/>
    <w:rsid w:val="005D37FC"/>
    <w:rsid w:val="005D6C5A"/>
    <w:rsid w:val="005E384A"/>
    <w:rsid w:val="005E4C5E"/>
    <w:rsid w:val="005E7958"/>
    <w:rsid w:val="005F04CB"/>
    <w:rsid w:val="005F283B"/>
    <w:rsid w:val="00601434"/>
    <w:rsid w:val="00603E45"/>
    <w:rsid w:val="006074CA"/>
    <w:rsid w:val="006109A0"/>
    <w:rsid w:val="006127E5"/>
    <w:rsid w:val="0061392A"/>
    <w:rsid w:val="00620F19"/>
    <w:rsid w:val="00630473"/>
    <w:rsid w:val="00634102"/>
    <w:rsid w:val="00650072"/>
    <w:rsid w:val="0065546D"/>
    <w:rsid w:val="0066118D"/>
    <w:rsid w:val="006744E0"/>
    <w:rsid w:val="00675B5B"/>
    <w:rsid w:val="0068602C"/>
    <w:rsid w:val="0069285F"/>
    <w:rsid w:val="006A1CFB"/>
    <w:rsid w:val="006A4CAF"/>
    <w:rsid w:val="006B38D3"/>
    <w:rsid w:val="006B5810"/>
    <w:rsid w:val="006C6273"/>
    <w:rsid w:val="006E146F"/>
    <w:rsid w:val="006E2BCF"/>
    <w:rsid w:val="006E7205"/>
    <w:rsid w:val="006F3B9A"/>
    <w:rsid w:val="00700628"/>
    <w:rsid w:val="00704175"/>
    <w:rsid w:val="007060AB"/>
    <w:rsid w:val="00707962"/>
    <w:rsid w:val="007146C9"/>
    <w:rsid w:val="00732C5D"/>
    <w:rsid w:val="00747869"/>
    <w:rsid w:val="00751F33"/>
    <w:rsid w:val="00755ECA"/>
    <w:rsid w:val="00763373"/>
    <w:rsid w:val="0076487D"/>
    <w:rsid w:val="00771F16"/>
    <w:rsid w:val="0078294C"/>
    <w:rsid w:val="0079124E"/>
    <w:rsid w:val="0079200B"/>
    <w:rsid w:val="007927AF"/>
    <w:rsid w:val="007934E8"/>
    <w:rsid w:val="007956E0"/>
    <w:rsid w:val="007A17CE"/>
    <w:rsid w:val="007B00AA"/>
    <w:rsid w:val="007B2C6C"/>
    <w:rsid w:val="007B5E72"/>
    <w:rsid w:val="007C349C"/>
    <w:rsid w:val="007C5FC2"/>
    <w:rsid w:val="007C73F5"/>
    <w:rsid w:val="007D4D0D"/>
    <w:rsid w:val="007D5EF5"/>
    <w:rsid w:val="007E5C3F"/>
    <w:rsid w:val="007F30E6"/>
    <w:rsid w:val="007F486D"/>
    <w:rsid w:val="008018B3"/>
    <w:rsid w:val="00802157"/>
    <w:rsid w:val="00817820"/>
    <w:rsid w:val="0082483E"/>
    <w:rsid w:val="008327DE"/>
    <w:rsid w:val="008340E6"/>
    <w:rsid w:val="008409EB"/>
    <w:rsid w:val="008447E8"/>
    <w:rsid w:val="00846703"/>
    <w:rsid w:val="00853E5F"/>
    <w:rsid w:val="00855A6F"/>
    <w:rsid w:val="00856456"/>
    <w:rsid w:val="008567B1"/>
    <w:rsid w:val="00863362"/>
    <w:rsid w:val="008665FF"/>
    <w:rsid w:val="008711DA"/>
    <w:rsid w:val="00884E3A"/>
    <w:rsid w:val="00884EB6"/>
    <w:rsid w:val="008901B9"/>
    <w:rsid w:val="00896DE4"/>
    <w:rsid w:val="008A62BA"/>
    <w:rsid w:val="008A6DF9"/>
    <w:rsid w:val="008B6008"/>
    <w:rsid w:val="008C0001"/>
    <w:rsid w:val="008C0002"/>
    <w:rsid w:val="008C0101"/>
    <w:rsid w:val="008C0433"/>
    <w:rsid w:val="008C1857"/>
    <w:rsid w:val="008D069B"/>
    <w:rsid w:val="008E3FA8"/>
    <w:rsid w:val="008E747C"/>
    <w:rsid w:val="008E74B1"/>
    <w:rsid w:val="008F3EA6"/>
    <w:rsid w:val="00900A7D"/>
    <w:rsid w:val="00906671"/>
    <w:rsid w:val="00916885"/>
    <w:rsid w:val="00921204"/>
    <w:rsid w:val="009215F4"/>
    <w:rsid w:val="009247EB"/>
    <w:rsid w:val="0093154E"/>
    <w:rsid w:val="00933116"/>
    <w:rsid w:val="00933E50"/>
    <w:rsid w:val="009446B3"/>
    <w:rsid w:val="00946FF3"/>
    <w:rsid w:val="00950A83"/>
    <w:rsid w:val="00957A6C"/>
    <w:rsid w:val="009612EC"/>
    <w:rsid w:val="00965205"/>
    <w:rsid w:val="009669A9"/>
    <w:rsid w:val="00971DEC"/>
    <w:rsid w:val="0097684D"/>
    <w:rsid w:val="00977D27"/>
    <w:rsid w:val="009821DE"/>
    <w:rsid w:val="009827E0"/>
    <w:rsid w:val="00992E5E"/>
    <w:rsid w:val="009A05D9"/>
    <w:rsid w:val="009A2981"/>
    <w:rsid w:val="009A3D77"/>
    <w:rsid w:val="009B2B3D"/>
    <w:rsid w:val="009B7329"/>
    <w:rsid w:val="009D5CF2"/>
    <w:rsid w:val="009D5FC1"/>
    <w:rsid w:val="009F3AAE"/>
    <w:rsid w:val="009F3C27"/>
    <w:rsid w:val="009F6E4C"/>
    <w:rsid w:val="00A10280"/>
    <w:rsid w:val="00A162B8"/>
    <w:rsid w:val="00A209F8"/>
    <w:rsid w:val="00A46EE4"/>
    <w:rsid w:val="00A52DBF"/>
    <w:rsid w:val="00A54F82"/>
    <w:rsid w:val="00A6784B"/>
    <w:rsid w:val="00A76DDC"/>
    <w:rsid w:val="00A852C1"/>
    <w:rsid w:val="00A92F0F"/>
    <w:rsid w:val="00AA6155"/>
    <w:rsid w:val="00AA639D"/>
    <w:rsid w:val="00AB722C"/>
    <w:rsid w:val="00AD119C"/>
    <w:rsid w:val="00AD5809"/>
    <w:rsid w:val="00AE462C"/>
    <w:rsid w:val="00AE5057"/>
    <w:rsid w:val="00AF24A3"/>
    <w:rsid w:val="00B0076D"/>
    <w:rsid w:val="00B07E1F"/>
    <w:rsid w:val="00B07E9F"/>
    <w:rsid w:val="00B110E5"/>
    <w:rsid w:val="00B167B6"/>
    <w:rsid w:val="00B2612B"/>
    <w:rsid w:val="00B44877"/>
    <w:rsid w:val="00B4704C"/>
    <w:rsid w:val="00B620BB"/>
    <w:rsid w:val="00B64B70"/>
    <w:rsid w:val="00B66857"/>
    <w:rsid w:val="00B8483B"/>
    <w:rsid w:val="00B85026"/>
    <w:rsid w:val="00B86F64"/>
    <w:rsid w:val="00B87143"/>
    <w:rsid w:val="00B90C35"/>
    <w:rsid w:val="00B91D27"/>
    <w:rsid w:val="00B927AB"/>
    <w:rsid w:val="00BA3B94"/>
    <w:rsid w:val="00BB348F"/>
    <w:rsid w:val="00BC32EB"/>
    <w:rsid w:val="00BC34C6"/>
    <w:rsid w:val="00BC47AF"/>
    <w:rsid w:val="00BD0145"/>
    <w:rsid w:val="00BD1781"/>
    <w:rsid w:val="00BD70CD"/>
    <w:rsid w:val="00BE15B0"/>
    <w:rsid w:val="00BE1F58"/>
    <w:rsid w:val="00BE52B9"/>
    <w:rsid w:val="00C00E60"/>
    <w:rsid w:val="00C07BE9"/>
    <w:rsid w:val="00C224AA"/>
    <w:rsid w:val="00C323FB"/>
    <w:rsid w:val="00C40193"/>
    <w:rsid w:val="00C439F6"/>
    <w:rsid w:val="00C51558"/>
    <w:rsid w:val="00C61F9E"/>
    <w:rsid w:val="00C67C0C"/>
    <w:rsid w:val="00C8264A"/>
    <w:rsid w:val="00C921A0"/>
    <w:rsid w:val="00C97DF6"/>
    <w:rsid w:val="00CA0B79"/>
    <w:rsid w:val="00CA225B"/>
    <w:rsid w:val="00CA520E"/>
    <w:rsid w:val="00CA7F14"/>
    <w:rsid w:val="00CC5C55"/>
    <w:rsid w:val="00CD4ACD"/>
    <w:rsid w:val="00CE3CC5"/>
    <w:rsid w:val="00CE5364"/>
    <w:rsid w:val="00CF53F9"/>
    <w:rsid w:val="00D01057"/>
    <w:rsid w:val="00D01213"/>
    <w:rsid w:val="00D14B7B"/>
    <w:rsid w:val="00D36BF2"/>
    <w:rsid w:val="00D42BDB"/>
    <w:rsid w:val="00D447D0"/>
    <w:rsid w:val="00D5206E"/>
    <w:rsid w:val="00D52B01"/>
    <w:rsid w:val="00D52B91"/>
    <w:rsid w:val="00D56015"/>
    <w:rsid w:val="00D56019"/>
    <w:rsid w:val="00D56405"/>
    <w:rsid w:val="00D619D4"/>
    <w:rsid w:val="00D70A56"/>
    <w:rsid w:val="00D70E10"/>
    <w:rsid w:val="00D71131"/>
    <w:rsid w:val="00D725C0"/>
    <w:rsid w:val="00D75857"/>
    <w:rsid w:val="00D77501"/>
    <w:rsid w:val="00D828FD"/>
    <w:rsid w:val="00D8390D"/>
    <w:rsid w:val="00D87275"/>
    <w:rsid w:val="00D92D0B"/>
    <w:rsid w:val="00DB1DCF"/>
    <w:rsid w:val="00DC1654"/>
    <w:rsid w:val="00DC2CAC"/>
    <w:rsid w:val="00DD3507"/>
    <w:rsid w:val="00DE35C6"/>
    <w:rsid w:val="00DE7236"/>
    <w:rsid w:val="00DF5949"/>
    <w:rsid w:val="00E04E90"/>
    <w:rsid w:val="00E22533"/>
    <w:rsid w:val="00E25B60"/>
    <w:rsid w:val="00E36C50"/>
    <w:rsid w:val="00E56BEB"/>
    <w:rsid w:val="00E631E0"/>
    <w:rsid w:val="00E77697"/>
    <w:rsid w:val="00E81571"/>
    <w:rsid w:val="00E90850"/>
    <w:rsid w:val="00E92A49"/>
    <w:rsid w:val="00E953F0"/>
    <w:rsid w:val="00EA51EC"/>
    <w:rsid w:val="00EB18CC"/>
    <w:rsid w:val="00EB23E9"/>
    <w:rsid w:val="00EB3F15"/>
    <w:rsid w:val="00EB7687"/>
    <w:rsid w:val="00EB7F2E"/>
    <w:rsid w:val="00EC0959"/>
    <w:rsid w:val="00EC3DF2"/>
    <w:rsid w:val="00EC5C3C"/>
    <w:rsid w:val="00ED4B5A"/>
    <w:rsid w:val="00EF17F5"/>
    <w:rsid w:val="00F05994"/>
    <w:rsid w:val="00F112DE"/>
    <w:rsid w:val="00F11CCA"/>
    <w:rsid w:val="00F21D6A"/>
    <w:rsid w:val="00F31A17"/>
    <w:rsid w:val="00F32279"/>
    <w:rsid w:val="00F36A6C"/>
    <w:rsid w:val="00F52B1A"/>
    <w:rsid w:val="00F6148E"/>
    <w:rsid w:val="00F64B02"/>
    <w:rsid w:val="00F71D3C"/>
    <w:rsid w:val="00F73440"/>
    <w:rsid w:val="00F73A0E"/>
    <w:rsid w:val="00F75E5B"/>
    <w:rsid w:val="00F821D8"/>
    <w:rsid w:val="00F915E6"/>
    <w:rsid w:val="00F9577D"/>
    <w:rsid w:val="00F95DAC"/>
    <w:rsid w:val="00FA146C"/>
    <w:rsid w:val="00FA3923"/>
    <w:rsid w:val="00FA7AA7"/>
    <w:rsid w:val="00FB0461"/>
    <w:rsid w:val="00FB097C"/>
    <w:rsid w:val="00FB417B"/>
    <w:rsid w:val="00FB4BD6"/>
    <w:rsid w:val="00FC488C"/>
    <w:rsid w:val="00FD1780"/>
    <w:rsid w:val="00FD251A"/>
    <w:rsid w:val="00FE3CF5"/>
    <w:rsid w:val="00FF5C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677B7"/>
  <w15:chartTrackingRefBased/>
  <w15:docId w15:val="{9EE908A6-CC80-40A5-BED2-0A33E18DC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008"/>
  </w:style>
  <w:style w:type="paragraph" w:styleId="Heading1">
    <w:name w:val="heading 1"/>
    <w:basedOn w:val="Normal"/>
    <w:next w:val="Normal"/>
    <w:link w:val="Heading1Char"/>
    <w:autoRedefine/>
    <w:uiPriority w:val="9"/>
    <w:qFormat/>
    <w:rsid w:val="00B66857"/>
    <w:pPr>
      <w:keepNext/>
      <w:keepLines/>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F112DE"/>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rsid w:val="00B66857"/>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F112D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
    <w:rsid w:val="00B66857"/>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semiHidden/>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styleId="ListParagraph">
    <w:name w:val="List Paragraph"/>
    <w:basedOn w:val="Normal"/>
    <w:uiPriority w:val="34"/>
    <w:qFormat/>
    <w:rsid w:val="00210177"/>
    <w:pPr>
      <w:ind w:left="720"/>
      <w:contextualSpacing/>
    </w:pPr>
    <w:rPr>
      <w:rFonts w:eastAsiaTheme="minorHAnsi"/>
      <w:lang w:eastAsia="en-US"/>
    </w:rPr>
  </w:style>
  <w:style w:type="character" w:customStyle="1" w:styleId="apple-converted-space">
    <w:name w:val="apple-converted-space"/>
    <w:basedOn w:val="DefaultParagraphFont"/>
    <w:rsid w:val="00FB4BD6"/>
  </w:style>
  <w:style w:type="character" w:styleId="Strong">
    <w:name w:val="Strong"/>
    <w:basedOn w:val="DefaultParagraphFont"/>
    <w:uiPriority w:val="22"/>
    <w:qFormat/>
    <w:rsid w:val="007C349C"/>
    <w:rPr>
      <w:b/>
      <w:bCs/>
    </w:rPr>
  </w:style>
  <w:style w:type="character" w:customStyle="1" w:styleId="fontstyle01">
    <w:name w:val="fontstyle01"/>
    <w:basedOn w:val="DefaultParagraphFont"/>
    <w:rsid w:val="0038171B"/>
    <w:rPr>
      <w:rFonts w:ascii="LucidaSansTypewriterStd-Bd" w:hAnsi="LucidaSansTypewriterStd-Bd" w:hint="default"/>
      <w:b/>
      <w:bCs/>
      <w:i w:val="0"/>
      <w:iCs w:val="0"/>
      <w:color w:val="005B7F"/>
      <w:sz w:val="18"/>
      <w:szCs w:val="18"/>
    </w:rPr>
  </w:style>
  <w:style w:type="character" w:customStyle="1" w:styleId="fontstyle21">
    <w:name w:val="fontstyle21"/>
    <w:basedOn w:val="DefaultParagraphFont"/>
    <w:rsid w:val="0038171B"/>
    <w:rPr>
      <w:rFonts w:ascii="LucidaSansTypewriterStd" w:hAnsi="LucidaSansTypewriterStd" w:hint="default"/>
      <w:b w:val="0"/>
      <w:bCs w:val="0"/>
      <w:i w:val="0"/>
      <w:iCs w:val="0"/>
      <w:color w:val="231F20"/>
      <w:sz w:val="18"/>
      <w:szCs w:val="18"/>
    </w:rPr>
  </w:style>
  <w:style w:type="character" w:customStyle="1" w:styleId="color-comment">
    <w:name w:val="color-comment"/>
    <w:basedOn w:val="DefaultParagraphFont"/>
    <w:rsid w:val="00F21D6A"/>
  </w:style>
  <w:style w:type="paragraph" w:styleId="NormalWeb">
    <w:name w:val="Normal (Web)"/>
    <w:basedOn w:val="Normal"/>
    <w:uiPriority w:val="99"/>
    <w:semiHidden/>
    <w:unhideWhenUsed/>
    <w:rsid w:val="009821D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keyword">
    <w:name w:val="keyword"/>
    <w:basedOn w:val="DefaultParagraphFont"/>
    <w:rsid w:val="00C439F6"/>
  </w:style>
  <w:style w:type="character" w:customStyle="1" w:styleId="string">
    <w:name w:val="string"/>
    <w:basedOn w:val="DefaultParagraphFont"/>
    <w:rsid w:val="00C439F6"/>
  </w:style>
  <w:style w:type="character" w:customStyle="1" w:styleId="comment">
    <w:name w:val="comment"/>
    <w:basedOn w:val="DefaultParagraphFont"/>
    <w:rsid w:val="00C439F6"/>
  </w:style>
  <w:style w:type="character" w:customStyle="1" w:styleId="number">
    <w:name w:val="number"/>
    <w:basedOn w:val="DefaultParagraphFont"/>
    <w:rsid w:val="00C439F6"/>
  </w:style>
  <w:style w:type="character" w:styleId="Emphasis">
    <w:name w:val="Emphasis"/>
    <w:basedOn w:val="DefaultParagraphFont"/>
    <w:uiPriority w:val="20"/>
    <w:qFormat/>
    <w:rsid w:val="00884EB6"/>
    <w:rPr>
      <w:i/>
      <w:iCs/>
    </w:rPr>
  </w:style>
  <w:style w:type="character" w:customStyle="1" w:styleId="token">
    <w:name w:val="token"/>
    <w:basedOn w:val="DefaultParagraphFont"/>
    <w:rsid w:val="00CC5C55"/>
  </w:style>
  <w:style w:type="character" w:customStyle="1" w:styleId="kw">
    <w:name w:val="kw"/>
    <w:basedOn w:val="DefaultParagraphFont"/>
    <w:rsid w:val="002F5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3928">
      <w:bodyDiv w:val="1"/>
      <w:marLeft w:val="0"/>
      <w:marRight w:val="0"/>
      <w:marTop w:val="0"/>
      <w:marBottom w:val="0"/>
      <w:divBdr>
        <w:top w:val="none" w:sz="0" w:space="0" w:color="auto"/>
        <w:left w:val="none" w:sz="0" w:space="0" w:color="auto"/>
        <w:bottom w:val="none" w:sz="0" w:space="0" w:color="auto"/>
        <w:right w:val="none" w:sz="0" w:space="0" w:color="auto"/>
      </w:divBdr>
    </w:div>
    <w:div w:id="20980163">
      <w:bodyDiv w:val="1"/>
      <w:marLeft w:val="0"/>
      <w:marRight w:val="0"/>
      <w:marTop w:val="0"/>
      <w:marBottom w:val="0"/>
      <w:divBdr>
        <w:top w:val="none" w:sz="0" w:space="0" w:color="auto"/>
        <w:left w:val="none" w:sz="0" w:space="0" w:color="auto"/>
        <w:bottom w:val="none" w:sz="0" w:space="0" w:color="auto"/>
        <w:right w:val="none" w:sz="0" w:space="0" w:color="auto"/>
      </w:divBdr>
    </w:div>
    <w:div w:id="89087614">
      <w:bodyDiv w:val="1"/>
      <w:marLeft w:val="0"/>
      <w:marRight w:val="0"/>
      <w:marTop w:val="0"/>
      <w:marBottom w:val="0"/>
      <w:divBdr>
        <w:top w:val="none" w:sz="0" w:space="0" w:color="auto"/>
        <w:left w:val="none" w:sz="0" w:space="0" w:color="auto"/>
        <w:bottom w:val="none" w:sz="0" w:space="0" w:color="auto"/>
        <w:right w:val="none" w:sz="0" w:space="0" w:color="auto"/>
      </w:divBdr>
    </w:div>
    <w:div w:id="107703178">
      <w:bodyDiv w:val="1"/>
      <w:marLeft w:val="0"/>
      <w:marRight w:val="0"/>
      <w:marTop w:val="0"/>
      <w:marBottom w:val="0"/>
      <w:divBdr>
        <w:top w:val="none" w:sz="0" w:space="0" w:color="auto"/>
        <w:left w:val="none" w:sz="0" w:space="0" w:color="auto"/>
        <w:bottom w:val="none" w:sz="0" w:space="0" w:color="auto"/>
        <w:right w:val="none" w:sz="0" w:space="0" w:color="auto"/>
      </w:divBdr>
    </w:div>
    <w:div w:id="118692759">
      <w:bodyDiv w:val="1"/>
      <w:marLeft w:val="0"/>
      <w:marRight w:val="0"/>
      <w:marTop w:val="0"/>
      <w:marBottom w:val="0"/>
      <w:divBdr>
        <w:top w:val="none" w:sz="0" w:space="0" w:color="auto"/>
        <w:left w:val="none" w:sz="0" w:space="0" w:color="auto"/>
        <w:bottom w:val="none" w:sz="0" w:space="0" w:color="auto"/>
        <w:right w:val="none" w:sz="0" w:space="0" w:color="auto"/>
      </w:divBdr>
    </w:div>
    <w:div w:id="153382116">
      <w:bodyDiv w:val="1"/>
      <w:marLeft w:val="0"/>
      <w:marRight w:val="0"/>
      <w:marTop w:val="0"/>
      <w:marBottom w:val="0"/>
      <w:divBdr>
        <w:top w:val="none" w:sz="0" w:space="0" w:color="auto"/>
        <w:left w:val="none" w:sz="0" w:space="0" w:color="auto"/>
        <w:bottom w:val="none" w:sz="0" w:space="0" w:color="auto"/>
        <w:right w:val="none" w:sz="0" w:space="0" w:color="auto"/>
      </w:divBdr>
    </w:div>
    <w:div w:id="155147344">
      <w:bodyDiv w:val="1"/>
      <w:marLeft w:val="0"/>
      <w:marRight w:val="0"/>
      <w:marTop w:val="0"/>
      <w:marBottom w:val="0"/>
      <w:divBdr>
        <w:top w:val="none" w:sz="0" w:space="0" w:color="auto"/>
        <w:left w:val="none" w:sz="0" w:space="0" w:color="auto"/>
        <w:bottom w:val="none" w:sz="0" w:space="0" w:color="auto"/>
        <w:right w:val="none" w:sz="0" w:space="0" w:color="auto"/>
      </w:divBdr>
    </w:div>
    <w:div w:id="189342206">
      <w:bodyDiv w:val="1"/>
      <w:marLeft w:val="0"/>
      <w:marRight w:val="0"/>
      <w:marTop w:val="0"/>
      <w:marBottom w:val="0"/>
      <w:divBdr>
        <w:top w:val="none" w:sz="0" w:space="0" w:color="auto"/>
        <w:left w:val="none" w:sz="0" w:space="0" w:color="auto"/>
        <w:bottom w:val="none" w:sz="0" w:space="0" w:color="auto"/>
        <w:right w:val="none" w:sz="0" w:space="0" w:color="auto"/>
      </w:divBdr>
    </w:div>
    <w:div w:id="595747951">
      <w:bodyDiv w:val="1"/>
      <w:marLeft w:val="0"/>
      <w:marRight w:val="0"/>
      <w:marTop w:val="0"/>
      <w:marBottom w:val="0"/>
      <w:divBdr>
        <w:top w:val="none" w:sz="0" w:space="0" w:color="auto"/>
        <w:left w:val="none" w:sz="0" w:space="0" w:color="auto"/>
        <w:bottom w:val="none" w:sz="0" w:space="0" w:color="auto"/>
        <w:right w:val="none" w:sz="0" w:space="0" w:color="auto"/>
      </w:divBdr>
    </w:div>
    <w:div w:id="707950860">
      <w:bodyDiv w:val="1"/>
      <w:marLeft w:val="0"/>
      <w:marRight w:val="0"/>
      <w:marTop w:val="0"/>
      <w:marBottom w:val="0"/>
      <w:divBdr>
        <w:top w:val="none" w:sz="0" w:space="0" w:color="auto"/>
        <w:left w:val="none" w:sz="0" w:space="0" w:color="auto"/>
        <w:bottom w:val="none" w:sz="0" w:space="0" w:color="auto"/>
        <w:right w:val="none" w:sz="0" w:space="0" w:color="auto"/>
      </w:divBdr>
    </w:div>
    <w:div w:id="786388777">
      <w:bodyDiv w:val="1"/>
      <w:marLeft w:val="0"/>
      <w:marRight w:val="0"/>
      <w:marTop w:val="0"/>
      <w:marBottom w:val="0"/>
      <w:divBdr>
        <w:top w:val="none" w:sz="0" w:space="0" w:color="auto"/>
        <w:left w:val="none" w:sz="0" w:space="0" w:color="auto"/>
        <w:bottom w:val="none" w:sz="0" w:space="0" w:color="auto"/>
        <w:right w:val="none" w:sz="0" w:space="0" w:color="auto"/>
      </w:divBdr>
    </w:div>
    <w:div w:id="864366501">
      <w:bodyDiv w:val="1"/>
      <w:marLeft w:val="0"/>
      <w:marRight w:val="0"/>
      <w:marTop w:val="0"/>
      <w:marBottom w:val="0"/>
      <w:divBdr>
        <w:top w:val="none" w:sz="0" w:space="0" w:color="auto"/>
        <w:left w:val="none" w:sz="0" w:space="0" w:color="auto"/>
        <w:bottom w:val="none" w:sz="0" w:space="0" w:color="auto"/>
        <w:right w:val="none" w:sz="0" w:space="0" w:color="auto"/>
      </w:divBdr>
    </w:div>
    <w:div w:id="884291863">
      <w:bodyDiv w:val="1"/>
      <w:marLeft w:val="0"/>
      <w:marRight w:val="0"/>
      <w:marTop w:val="0"/>
      <w:marBottom w:val="0"/>
      <w:divBdr>
        <w:top w:val="none" w:sz="0" w:space="0" w:color="auto"/>
        <w:left w:val="none" w:sz="0" w:space="0" w:color="auto"/>
        <w:bottom w:val="none" w:sz="0" w:space="0" w:color="auto"/>
        <w:right w:val="none" w:sz="0" w:space="0" w:color="auto"/>
      </w:divBdr>
    </w:div>
    <w:div w:id="1084691584">
      <w:bodyDiv w:val="1"/>
      <w:marLeft w:val="0"/>
      <w:marRight w:val="0"/>
      <w:marTop w:val="0"/>
      <w:marBottom w:val="0"/>
      <w:divBdr>
        <w:top w:val="none" w:sz="0" w:space="0" w:color="auto"/>
        <w:left w:val="none" w:sz="0" w:space="0" w:color="auto"/>
        <w:bottom w:val="none" w:sz="0" w:space="0" w:color="auto"/>
        <w:right w:val="none" w:sz="0" w:space="0" w:color="auto"/>
      </w:divBdr>
    </w:div>
    <w:div w:id="1137845024">
      <w:bodyDiv w:val="1"/>
      <w:marLeft w:val="0"/>
      <w:marRight w:val="0"/>
      <w:marTop w:val="0"/>
      <w:marBottom w:val="0"/>
      <w:divBdr>
        <w:top w:val="none" w:sz="0" w:space="0" w:color="auto"/>
        <w:left w:val="none" w:sz="0" w:space="0" w:color="auto"/>
        <w:bottom w:val="none" w:sz="0" w:space="0" w:color="auto"/>
        <w:right w:val="none" w:sz="0" w:space="0" w:color="auto"/>
      </w:divBdr>
      <w:divsChild>
        <w:div w:id="983041706">
          <w:blockQuote w:val="1"/>
          <w:marLeft w:val="600"/>
          <w:marRight w:val="0"/>
          <w:marTop w:val="100"/>
          <w:marBottom w:val="100"/>
          <w:divBdr>
            <w:top w:val="none" w:sz="0" w:space="0" w:color="auto"/>
            <w:left w:val="none" w:sz="0" w:space="0" w:color="auto"/>
            <w:bottom w:val="none" w:sz="0" w:space="0" w:color="auto"/>
            <w:right w:val="none" w:sz="0" w:space="0" w:color="auto"/>
          </w:divBdr>
        </w:div>
      </w:divsChild>
    </w:div>
    <w:div w:id="1268079254">
      <w:bodyDiv w:val="1"/>
      <w:marLeft w:val="0"/>
      <w:marRight w:val="0"/>
      <w:marTop w:val="0"/>
      <w:marBottom w:val="0"/>
      <w:divBdr>
        <w:top w:val="none" w:sz="0" w:space="0" w:color="auto"/>
        <w:left w:val="none" w:sz="0" w:space="0" w:color="auto"/>
        <w:bottom w:val="none" w:sz="0" w:space="0" w:color="auto"/>
        <w:right w:val="none" w:sz="0" w:space="0" w:color="auto"/>
      </w:divBdr>
    </w:div>
    <w:div w:id="1326863917">
      <w:bodyDiv w:val="1"/>
      <w:marLeft w:val="0"/>
      <w:marRight w:val="0"/>
      <w:marTop w:val="0"/>
      <w:marBottom w:val="0"/>
      <w:divBdr>
        <w:top w:val="none" w:sz="0" w:space="0" w:color="auto"/>
        <w:left w:val="none" w:sz="0" w:space="0" w:color="auto"/>
        <w:bottom w:val="none" w:sz="0" w:space="0" w:color="auto"/>
        <w:right w:val="none" w:sz="0" w:space="0" w:color="auto"/>
      </w:divBdr>
    </w:div>
    <w:div w:id="1379166705">
      <w:bodyDiv w:val="1"/>
      <w:marLeft w:val="0"/>
      <w:marRight w:val="0"/>
      <w:marTop w:val="0"/>
      <w:marBottom w:val="0"/>
      <w:divBdr>
        <w:top w:val="none" w:sz="0" w:space="0" w:color="auto"/>
        <w:left w:val="none" w:sz="0" w:space="0" w:color="auto"/>
        <w:bottom w:val="none" w:sz="0" w:space="0" w:color="auto"/>
        <w:right w:val="none" w:sz="0" w:space="0" w:color="auto"/>
      </w:divBdr>
    </w:div>
    <w:div w:id="1387021688">
      <w:bodyDiv w:val="1"/>
      <w:marLeft w:val="0"/>
      <w:marRight w:val="0"/>
      <w:marTop w:val="0"/>
      <w:marBottom w:val="0"/>
      <w:divBdr>
        <w:top w:val="none" w:sz="0" w:space="0" w:color="auto"/>
        <w:left w:val="none" w:sz="0" w:space="0" w:color="auto"/>
        <w:bottom w:val="none" w:sz="0" w:space="0" w:color="auto"/>
        <w:right w:val="none" w:sz="0" w:space="0" w:color="auto"/>
      </w:divBdr>
    </w:div>
    <w:div w:id="1440179762">
      <w:bodyDiv w:val="1"/>
      <w:marLeft w:val="0"/>
      <w:marRight w:val="0"/>
      <w:marTop w:val="0"/>
      <w:marBottom w:val="0"/>
      <w:divBdr>
        <w:top w:val="none" w:sz="0" w:space="0" w:color="auto"/>
        <w:left w:val="none" w:sz="0" w:space="0" w:color="auto"/>
        <w:bottom w:val="none" w:sz="0" w:space="0" w:color="auto"/>
        <w:right w:val="none" w:sz="0" w:space="0" w:color="auto"/>
      </w:divBdr>
    </w:div>
    <w:div w:id="1697779072">
      <w:bodyDiv w:val="1"/>
      <w:marLeft w:val="0"/>
      <w:marRight w:val="0"/>
      <w:marTop w:val="0"/>
      <w:marBottom w:val="0"/>
      <w:divBdr>
        <w:top w:val="none" w:sz="0" w:space="0" w:color="auto"/>
        <w:left w:val="none" w:sz="0" w:space="0" w:color="auto"/>
        <w:bottom w:val="none" w:sz="0" w:space="0" w:color="auto"/>
        <w:right w:val="none" w:sz="0" w:space="0" w:color="auto"/>
      </w:divBdr>
    </w:div>
    <w:div w:id="1701081829">
      <w:bodyDiv w:val="1"/>
      <w:marLeft w:val="0"/>
      <w:marRight w:val="0"/>
      <w:marTop w:val="0"/>
      <w:marBottom w:val="0"/>
      <w:divBdr>
        <w:top w:val="none" w:sz="0" w:space="0" w:color="auto"/>
        <w:left w:val="none" w:sz="0" w:space="0" w:color="auto"/>
        <w:bottom w:val="none" w:sz="0" w:space="0" w:color="auto"/>
        <w:right w:val="none" w:sz="0" w:space="0" w:color="auto"/>
      </w:divBdr>
    </w:div>
    <w:div w:id="1711420304">
      <w:bodyDiv w:val="1"/>
      <w:marLeft w:val="0"/>
      <w:marRight w:val="0"/>
      <w:marTop w:val="0"/>
      <w:marBottom w:val="0"/>
      <w:divBdr>
        <w:top w:val="none" w:sz="0" w:space="0" w:color="auto"/>
        <w:left w:val="none" w:sz="0" w:space="0" w:color="auto"/>
        <w:bottom w:val="none" w:sz="0" w:space="0" w:color="auto"/>
        <w:right w:val="none" w:sz="0" w:space="0" w:color="auto"/>
      </w:divBdr>
    </w:div>
    <w:div w:id="1775785735">
      <w:bodyDiv w:val="1"/>
      <w:marLeft w:val="0"/>
      <w:marRight w:val="0"/>
      <w:marTop w:val="0"/>
      <w:marBottom w:val="0"/>
      <w:divBdr>
        <w:top w:val="none" w:sz="0" w:space="0" w:color="auto"/>
        <w:left w:val="none" w:sz="0" w:space="0" w:color="auto"/>
        <w:bottom w:val="none" w:sz="0" w:space="0" w:color="auto"/>
        <w:right w:val="none" w:sz="0" w:space="0" w:color="auto"/>
      </w:divBdr>
    </w:div>
    <w:div w:id="1813983901">
      <w:bodyDiv w:val="1"/>
      <w:marLeft w:val="0"/>
      <w:marRight w:val="0"/>
      <w:marTop w:val="0"/>
      <w:marBottom w:val="0"/>
      <w:divBdr>
        <w:top w:val="none" w:sz="0" w:space="0" w:color="auto"/>
        <w:left w:val="none" w:sz="0" w:space="0" w:color="auto"/>
        <w:bottom w:val="none" w:sz="0" w:space="0" w:color="auto"/>
        <w:right w:val="none" w:sz="0" w:space="0" w:color="auto"/>
      </w:divBdr>
    </w:div>
    <w:div w:id="1909807783">
      <w:bodyDiv w:val="1"/>
      <w:marLeft w:val="0"/>
      <w:marRight w:val="0"/>
      <w:marTop w:val="0"/>
      <w:marBottom w:val="0"/>
      <w:divBdr>
        <w:top w:val="none" w:sz="0" w:space="0" w:color="auto"/>
        <w:left w:val="none" w:sz="0" w:space="0" w:color="auto"/>
        <w:bottom w:val="none" w:sz="0" w:space="0" w:color="auto"/>
        <w:right w:val="none" w:sz="0" w:space="0" w:color="auto"/>
      </w:divBdr>
    </w:div>
    <w:div w:id="1910456889">
      <w:bodyDiv w:val="1"/>
      <w:marLeft w:val="0"/>
      <w:marRight w:val="0"/>
      <w:marTop w:val="0"/>
      <w:marBottom w:val="0"/>
      <w:divBdr>
        <w:top w:val="none" w:sz="0" w:space="0" w:color="auto"/>
        <w:left w:val="none" w:sz="0" w:space="0" w:color="auto"/>
        <w:bottom w:val="none" w:sz="0" w:space="0" w:color="auto"/>
        <w:right w:val="none" w:sz="0" w:space="0" w:color="auto"/>
      </w:divBdr>
    </w:div>
    <w:div w:id="1918006327">
      <w:bodyDiv w:val="1"/>
      <w:marLeft w:val="0"/>
      <w:marRight w:val="0"/>
      <w:marTop w:val="0"/>
      <w:marBottom w:val="0"/>
      <w:divBdr>
        <w:top w:val="none" w:sz="0" w:space="0" w:color="auto"/>
        <w:left w:val="none" w:sz="0" w:space="0" w:color="auto"/>
        <w:bottom w:val="none" w:sz="0" w:space="0" w:color="auto"/>
        <w:right w:val="none" w:sz="0" w:space="0" w:color="auto"/>
      </w:divBdr>
    </w:div>
    <w:div w:id="1950117731">
      <w:bodyDiv w:val="1"/>
      <w:marLeft w:val="0"/>
      <w:marRight w:val="0"/>
      <w:marTop w:val="0"/>
      <w:marBottom w:val="0"/>
      <w:divBdr>
        <w:top w:val="none" w:sz="0" w:space="0" w:color="auto"/>
        <w:left w:val="none" w:sz="0" w:space="0" w:color="auto"/>
        <w:bottom w:val="none" w:sz="0" w:space="0" w:color="auto"/>
        <w:right w:val="none" w:sz="0" w:space="0" w:color="auto"/>
      </w:divBdr>
    </w:div>
    <w:div w:id="209027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3resource.com/java-exercises/method/index.php"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w3resource.com/java-exercises/method/index.php"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3resource.com/java-exercises/method/index.php" TargetMode="External"/><Relationship Id="rId22" Type="http://schemas.openxmlformats.org/officeDocument/2006/relationships/hyperlink" Target="http://www.w3resource.com/java-exercises/method/index.php" TargetMode="External"/><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8FDE7-9750-4725-8290-A9525008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1523</TotalTime>
  <Pages>41</Pages>
  <Words>7038</Words>
  <Characters>40123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Luan Nguyen</cp:lastModifiedBy>
  <cp:revision>116</cp:revision>
  <dcterms:created xsi:type="dcterms:W3CDTF">2017-06-29T02:11:00Z</dcterms:created>
  <dcterms:modified xsi:type="dcterms:W3CDTF">2019-03-15T04:48:00Z</dcterms:modified>
</cp:coreProperties>
</file>